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AAE05"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7D0D2A1D" wp14:editId="7D158EE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C92EC47" w14:textId="32338EE5" w:rsidR="00C6554A" w:rsidRDefault="00191478" w:rsidP="00C6554A">
      <w:pPr>
        <w:pStyle w:val="Title"/>
      </w:pPr>
      <w:r>
        <w:t xml:space="preserve">Azure </w:t>
      </w:r>
      <w:r w:rsidR="008C353D">
        <w:t xml:space="preserve">Data Service </w:t>
      </w:r>
      <w:r>
        <w:t>Fundamentals</w:t>
      </w:r>
    </w:p>
    <w:p w14:paraId="5B7F4060" w14:textId="1F5B3B0C" w:rsidR="00C6554A" w:rsidRPr="00D5413C" w:rsidRDefault="00191478" w:rsidP="00C6554A">
      <w:pPr>
        <w:pStyle w:val="Subtitle"/>
      </w:pPr>
      <w:r>
        <w:t>Microsoft azu</w:t>
      </w:r>
      <w:r w:rsidR="00CC3887">
        <w:t>re government (MAG) edition v.9</w:t>
      </w:r>
    </w:p>
    <w:p w14:paraId="3BD581F6" w14:textId="0438CD7E" w:rsidR="00C6554A" w:rsidRDefault="008C353D" w:rsidP="00C6554A">
      <w:pPr>
        <w:pStyle w:val="ContactInfo"/>
      </w:pPr>
      <w:r>
        <w:t>Scott Larson, Binh Cao</w:t>
      </w:r>
      <w:r w:rsidR="00C6554A">
        <w:t xml:space="preserve"> | </w:t>
      </w:r>
      <w:r w:rsidR="00191478">
        <w:t xml:space="preserve">Azure </w:t>
      </w:r>
      <w:r w:rsidR="00345CFC">
        <w:t xml:space="preserve">Data Service </w:t>
      </w:r>
      <w:r w:rsidR="00191478">
        <w:t>Fundamentals</w:t>
      </w:r>
      <w:r w:rsidR="00C6554A">
        <w:t xml:space="preserve"> |</w:t>
      </w:r>
      <w:r w:rsidR="00C6554A" w:rsidRPr="00D5413C">
        <w:t xml:space="preserve"> </w:t>
      </w:r>
      <w:r>
        <w:t>11/29</w:t>
      </w:r>
      <w:r w:rsidR="00191478">
        <w:t>/2016</w:t>
      </w:r>
      <w:r w:rsidR="00C6554A">
        <w:br w:type="page"/>
      </w:r>
    </w:p>
    <w:p w14:paraId="6D62C6C4" w14:textId="688DA22E" w:rsidR="001031C9" w:rsidRDefault="001031C9" w:rsidP="001031C9">
      <w:pPr>
        <w:rPr>
          <w:b/>
          <w:bCs/>
          <w:noProof/>
        </w:rPr>
      </w:pPr>
    </w:p>
    <w:p w14:paraId="08E7811A" w14:textId="4DB32A18" w:rsidR="00C6554A" w:rsidRDefault="00191478" w:rsidP="00C6554A">
      <w:pPr>
        <w:pStyle w:val="Heading1"/>
      </w:pPr>
      <w:bookmarkStart w:id="5" w:name="_Toc463372168"/>
      <w:r>
        <w:t>Introduction</w:t>
      </w:r>
      <w:bookmarkEnd w:id="5"/>
    </w:p>
    <w:p w14:paraId="5096E1E2" w14:textId="2C3D56AA" w:rsidR="000C1AA2" w:rsidRDefault="000C1AA2" w:rsidP="000C1AA2">
      <w:pPr>
        <w:pStyle w:val="Heading2"/>
      </w:pPr>
      <w:bookmarkStart w:id="6" w:name="_Toc463372169"/>
      <w:r>
        <w:t>Goal of this Course</w:t>
      </w:r>
      <w:bookmarkEnd w:id="6"/>
    </w:p>
    <w:p w14:paraId="4832804A" w14:textId="26A58B66" w:rsidR="000C1AA2" w:rsidRDefault="000C1AA2" w:rsidP="000C1AA2">
      <w:r>
        <w:t xml:space="preserve">This is a foundational, 101 level introductory course </w:t>
      </w:r>
      <w:r w:rsidR="005C0636">
        <w:t xml:space="preserve">to using </w:t>
      </w:r>
      <w:r w:rsidR="008C353D">
        <w:t>data services in the</w:t>
      </w:r>
      <w:r w:rsidR="005C0636">
        <w:t xml:space="preserve"> Azure Cloud platform.</w:t>
      </w:r>
      <w:r w:rsidR="008C353D">
        <w:t xml:space="preserve">  Some basic knowledge of Microsoft Azure is helpful but not required.</w:t>
      </w:r>
    </w:p>
    <w:p w14:paraId="6E932166" w14:textId="02A06F14" w:rsidR="005C0636" w:rsidRDefault="005C0636" w:rsidP="000C1AA2">
      <w:r>
        <w:t xml:space="preserve">The goal of this course is to familiarize a technical audience, particularly </w:t>
      </w:r>
      <w:r w:rsidR="008C353D">
        <w:t>database administrators and developers</w:t>
      </w:r>
      <w:r>
        <w:t xml:space="preserve">, on how </w:t>
      </w:r>
      <w:r w:rsidR="008C353D">
        <w:t>to build, deploy,</w:t>
      </w:r>
      <w:r w:rsidR="00555B3E">
        <w:t xml:space="preserve"> and manage relational databases </w:t>
      </w:r>
      <w:r w:rsidR="008C353D">
        <w:t>in</w:t>
      </w:r>
      <w:r>
        <w:t xml:space="preserve"> the </w:t>
      </w:r>
      <w:r w:rsidR="008C353D">
        <w:t xml:space="preserve">Azure </w:t>
      </w:r>
      <w:r>
        <w:t>environment.</w:t>
      </w:r>
    </w:p>
    <w:p w14:paraId="76B7B5E3" w14:textId="0890C7C5" w:rsidR="00643521" w:rsidRDefault="005C29FE" w:rsidP="005C29FE">
      <w:pPr>
        <w:pStyle w:val="Heading2"/>
      </w:pPr>
      <w:bookmarkStart w:id="7" w:name="_Toc463372170"/>
      <w:r>
        <w:t>Use of this training material</w:t>
      </w:r>
      <w:bookmarkEnd w:id="7"/>
    </w:p>
    <w:p w14:paraId="354C962D" w14:textId="38105D2C" w:rsidR="005C29FE" w:rsidRDefault="005C29FE" w:rsidP="005C29FE">
      <w:r>
        <w:t>This training material and workbook has been created for the sole use of Microsoft customers only. Customers are allowed to re-use the material to deliver the same training to other internal user</w:t>
      </w:r>
      <w:r w:rsidR="00722160">
        <w:t>s (Train-the-trainer model). Microsoft does not grant the customer or any trainer commercial rights to resell, republish, or deliver this training as part of a paid engagement.</w:t>
      </w:r>
    </w:p>
    <w:p w14:paraId="66D3283D" w14:textId="3CF091AF" w:rsidR="00722160" w:rsidRDefault="00722160" w:rsidP="005C29FE">
      <w:r>
        <w:t>The information provided in this material is strictly for training purposes only. Microsoft makes no warranties to the accuracy and is not responsible for any unforeseen damages caused in the event that the examples in this workbook are used in a production environment. If uncertain, please always consult Microsoft Consulting Services or Microsoft Certified Partners whenever you are deploying services and solutions in a production environment.</w:t>
      </w:r>
      <w:r w:rsidR="000778C8">
        <w:t xml:space="preserve"> The information and examples in the material does not gran</w:t>
      </w:r>
      <w:r w:rsidR="00995727">
        <w:t>t the user any licensing rights</w:t>
      </w:r>
      <w:r w:rsidR="00585E15">
        <w:t>.</w:t>
      </w:r>
    </w:p>
    <w:p w14:paraId="2E7E5A79" w14:textId="52FF60DB" w:rsidR="00722160" w:rsidRDefault="00722160" w:rsidP="005C29FE">
      <w:r>
        <w:t>Due to the rapid and fluid nature of the Microsoft Azure Cloud platform, the contents of this workbook may be different at the time of writing than compared to when the course based on the material is delivered. If you notice discrepancies, please help us keep the content up to date by providing feedback to your Microsoft Account Team.</w:t>
      </w:r>
    </w:p>
    <w:p w14:paraId="2A338A46" w14:textId="5B46F464" w:rsidR="006A440D" w:rsidRPr="005C29FE" w:rsidRDefault="006A440D" w:rsidP="005C29FE">
      <w:r>
        <w:t>©Copyright 2016 Microsoft Corporation.</w:t>
      </w:r>
    </w:p>
    <w:p w14:paraId="5649B31C" w14:textId="77777777" w:rsidR="00643521" w:rsidRDefault="00643521">
      <w:r>
        <w:br w:type="page"/>
      </w:r>
    </w:p>
    <w:p w14:paraId="077C33A8" w14:textId="543E6AB8" w:rsidR="00191478" w:rsidRDefault="00191478" w:rsidP="00191478"/>
    <w:p w14:paraId="70A45D89" w14:textId="195DA6E7" w:rsidR="003E3145" w:rsidRDefault="008C353D" w:rsidP="00CE5DD2">
      <w:pPr>
        <w:pStyle w:val="Heading1"/>
      </w:pPr>
      <w:r>
        <w:t>Create A Resource Group</w:t>
      </w:r>
    </w:p>
    <w:p w14:paraId="6AC50D0A" w14:textId="77FEDDF9" w:rsidR="003E3145" w:rsidRDefault="00DD5163" w:rsidP="003E3145">
      <w:r>
        <w:t>References</w:t>
      </w:r>
      <w:r w:rsidR="003E3145">
        <w:t>:</w:t>
      </w:r>
    </w:p>
    <w:p w14:paraId="5D86DAA7" w14:textId="2AEE4229" w:rsidR="003E3145" w:rsidRDefault="000745A4" w:rsidP="000745A4">
      <w:pPr>
        <w:pStyle w:val="ListParagraph"/>
        <w:numPr>
          <w:ilvl w:val="0"/>
          <w:numId w:val="16"/>
        </w:numPr>
      </w:pPr>
      <w:hyperlink r:id="rId9" w:history="1">
        <w:r>
          <w:rPr>
            <w:rStyle w:val="Hyperlink"/>
            <w:rFonts w:ascii="Calibri" w:hAnsi="Calibri"/>
            <w:i/>
            <w:iCs/>
            <w:sz w:val="18"/>
            <w:szCs w:val="18"/>
          </w:rPr>
          <w:t>https://docs.microsoft.com/en-us/azure/azure-resource-manager/resource-group-overview</w:t>
        </w:r>
      </w:hyperlink>
      <w:r w:rsidR="003E3145">
        <w:br/>
      </w:r>
      <w:r w:rsidR="003E3145">
        <w:br/>
      </w:r>
    </w:p>
    <w:p w14:paraId="07DB51E1" w14:textId="334F3E42" w:rsidR="000745A4" w:rsidRDefault="003E3145" w:rsidP="003E3145">
      <w:pPr>
        <w:pStyle w:val="ListParagraph"/>
        <w:numPr>
          <w:ilvl w:val="0"/>
          <w:numId w:val="17"/>
        </w:numPr>
      </w:pPr>
      <w:r>
        <w:t xml:space="preserve">Click on </w:t>
      </w:r>
      <w:r w:rsidR="000745A4">
        <w:t>Resource Groups on left menu, Click Add</w:t>
      </w:r>
    </w:p>
    <w:p w14:paraId="197F2F6F" w14:textId="31ACF94B" w:rsidR="003E3145" w:rsidRDefault="000745A4" w:rsidP="003E3145">
      <w:pPr>
        <w:pStyle w:val="ListParagraph"/>
        <w:numPr>
          <w:ilvl w:val="0"/>
          <w:numId w:val="17"/>
        </w:numPr>
      </w:pPr>
      <w:r>
        <w:t>Name the Resource Group, select a subscription, and resource group location</w:t>
      </w:r>
      <w:r w:rsidR="003E3145">
        <w:br/>
      </w:r>
      <w:r>
        <w:rPr>
          <w:rFonts w:ascii="Calibri" w:hAnsi="Calibri"/>
          <w:noProof/>
        </w:rPr>
        <w:drawing>
          <wp:inline distT="0" distB="0" distL="0" distR="0" wp14:anchorId="10D836FE" wp14:editId="018238DB">
            <wp:extent cx="5486400" cy="2845919"/>
            <wp:effectExtent l="0" t="0" r="0" b="0"/>
            <wp:docPr id="99" name="Picture 99" descr="Machine generated alternative text:&#10;Microsoft Azure &#10;Resource groups &#10;Resource groups &#10;+ Add &#10;Columns Refre h &#10;I Of 3 &#10;— Dont see a subscription? Switch &amp;rectories &#10;(0) &#10;Resource groups &#10;All resources &#10;SQL databases &#10;App Services &#10;Virtual machines (classic) &#10;Virtual machines &#10;Cloud services (classic) &#10;Subscriptions &#10;SQL servers &#10;Filter name. &#10;19 items &#10;Defau Mach ineLearN US &#10;0) &#10;Defau It- &#10;Default-su-centraus &#10;0) &#10;Default-su-Wesws &#10;Default-storage-SouthCentraIUS &#10;0) &#10;Default-storage-WestUS &#10;lapddemo &#10;CO) LarsonAD &#10;Microsoft Azure Internal Consum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Microsoft Azure &#10;Resource groups &#10;Resource groups &#10;+ Add &#10;Columns Refre h &#10;I Of 3 &#10;— Dont see a subscription? Switch &amp;rectories &#10;(0) &#10;Resource groups &#10;All resources &#10;SQL databases &#10;App Services &#10;Virtual machines (classic) &#10;Virtual machines &#10;Cloud services (classic) &#10;Subscriptions &#10;SQL servers &#10;Filter name. &#10;19 items &#10;Defau Mach ineLearN US &#10;0) &#10;Defau It- &#10;Default-su-centraus &#10;0) &#10;Default-su-Wesws &#10;Default-storage-SouthCentraIUS &#10;0) &#10;Default-storage-WestUS &#10;lapddemo &#10;CO) LarsonAD &#10;Microsoft Azure Internal Consump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45919"/>
                    </a:xfrm>
                    <a:prstGeom prst="rect">
                      <a:avLst/>
                    </a:prstGeom>
                    <a:noFill/>
                    <a:ln>
                      <a:noFill/>
                    </a:ln>
                  </pic:spPr>
                </pic:pic>
              </a:graphicData>
            </a:graphic>
          </wp:inline>
        </w:drawing>
      </w:r>
      <w:r w:rsidR="00347F4C">
        <w:br/>
      </w:r>
    </w:p>
    <w:p w14:paraId="3F4B64FB" w14:textId="1122F415" w:rsidR="003E3145" w:rsidRDefault="00347F4C" w:rsidP="000745A4">
      <w:pPr>
        <w:pStyle w:val="ListParagraph"/>
      </w:pPr>
      <w:r>
        <w:br/>
      </w:r>
    </w:p>
    <w:p w14:paraId="1B23E659" w14:textId="121D9254" w:rsidR="002774FD" w:rsidRDefault="00347F4C" w:rsidP="00002CAB">
      <w:pPr>
        <w:pStyle w:val="ListParagraph"/>
      </w:pPr>
      <w:r>
        <w:br/>
      </w:r>
    </w:p>
    <w:p w14:paraId="4B48B508" w14:textId="363085CA" w:rsidR="007C7086" w:rsidRDefault="002774FD" w:rsidP="002774FD">
      <w:r>
        <w:br w:type="page"/>
      </w:r>
    </w:p>
    <w:p w14:paraId="23F4E14C" w14:textId="029CD412" w:rsidR="006817B1" w:rsidRDefault="000745A4" w:rsidP="007C7086">
      <w:pPr>
        <w:pStyle w:val="Heading1"/>
      </w:pPr>
      <w:r>
        <w:lastRenderedPageBreak/>
        <w:t>Create an Azure Virtual Machine SQL Server 2016 SP1 Gallery Image</w:t>
      </w:r>
    </w:p>
    <w:p w14:paraId="319F6BB2" w14:textId="7903F62D" w:rsidR="0034232E" w:rsidRDefault="0034232E" w:rsidP="006817B1">
      <w:r>
        <w:t>Task:</w:t>
      </w:r>
    </w:p>
    <w:p w14:paraId="2808283E" w14:textId="623DEBF4" w:rsidR="0034232E" w:rsidRDefault="0034232E" w:rsidP="0034232E">
      <w:pPr>
        <w:pStyle w:val="ListParagraph"/>
        <w:numPr>
          <w:ilvl w:val="0"/>
          <w:numId w:val="16"/>
        </w:numPr>
      </w:pPr>
      <w:r>
        <w:t xml:space="preserve">Create a </w:t>
      </w:r>
      <w:r w:rsidR="000745A4">
        <w:t>Virtual Machine from a “Gallery Image”.  This image will have SQL Server 2016 SP1 already installed.</w:t>
      </w:r>
    </w:p>
    <w:p w14:paraId="16D08594" w14:textId="77777777" w:rsidR="0034232E" w:rsidRDefault="0034232E" w:rsidP="0034232E"/>
    <w:p w14:paraId="2D1E5A0F" w14:textId="7537DBE6" w:rsidR="00EF5CEA" w:rsidRDefault="006817B1" w:rsidP="002774FD">
      <w:pPr>
        <w:pStyle w:val="ListParagraph"/>
        <w:numPr>
          <w:ilvl w:val="0"/>
          <w:numId w:val="32"/>
        </w:numPr>
      </w:pPr>
      <w:r>
        <w:t xml:space="preserve">Select the </w:t>
      </w:r>
      <w:r w:rsidR="000745A4">
        <w:t>Virtual Machines Option from the left menu (NOT “Classic”), Click Add</w:t>
      </w:r>
      <w:r w:rsidR="00EF5CEA" w:rsidRPr="000745A4">
        <w:rPr>
          <w:rFonts w:ascii="Calibri" w:eastAsia="Times New Roman" w:hAnsi="Calibri" w:cs="Times New Roman"/>
          <w:noProof/>
          <w:color w:val="auto"/>
        </w:rPr>
        <w:drawing>
          <wp:inline distT="0" distB="0" distL="0" distR="0" wp14:anchorId="6F49FF14" wp14:editId="554BBA6B">
            <wp:extent cx="5486400" cy="3028038"/>
            <wp:effectExtent l="0" t="0" r="0" b="1270"/>
            <wp:docPr id="126" name="Picture 126" descr="Machine generated alternative text:&#10;v Page v Safety v &#10;Microsoft Azure &#10;Virtual machines &#10;Virtual machines &#10;+ Add &#10;Columns Refresh &#10;Tools v &#10;I of 3 a subscription? Switch &amp;rectories &#10;(0) &#10;Resource groups &#10;All resources &#10;SQL databases &#10;App Services &#10;Virtual machines (classic) &#10;Virtual machines &#10;Cloud services (classic) &#10;Subscriptions &#10;SQL servers &#10;ta factories &#10;Storage accounts (class.„ &#10;Filter name. &#10;8 iterns &#10;LarsonAD &#10;Larson DS &#10;LarsonR &#10;LarsonSQL2016 &#10;LarsonSQL2016ss &#10;LarsonSSAS &#10;Microsoft Azure Internal Consumption &#10;STATUS &#10;located) &#10;located) &#10;located) &#10;located) &#10;located) &#10;located) &#10;located) &#10;loc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v Page v Safety v &#10;Microsoft Azure &#10;Virtual machines &#10;Virtual machines &#10;+ Add &#10;Columns Refresh &#10;Tools v &#10;I of 3 a subscription? Switch &amp;rectories &#10;(0) &#10;Resource groups &#10;All resources &#10;SQL databases &#10;App Services &#10;Virtual machines (classic) &#10;Virtual machines &#10;Cloud services (classic) &#10;Subscriptions &#10;SQL servers &#10;ta factories &#10;Storage accounts (class.„ &#10;Filter name. &#10;8 iterns &#10;LarsonAD &#10;Larson DS &#10;LarsonR &#10;LarsonSQL2016 &#10;LarsonSQL2016ss &#10;LarsonSSAS &#10;Microsoft Azure Internal Consumption &#10;STATUS &#10;located) &#10;located) &#10;located) &#10;located) &#10;located) &#10;located) &#10;located) &#10;locate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28038"/>
                    </a:xfrm>
                    <a:prstGeom prst="rect">
                      <a:avLst/>
                    </a:prstGeom>
                    <a:noFill/>
                    <a:ln>
                      <a:noFill/>
                    </a:ln>
                  </pic:spPr>
                </pic:pic>
              </a:graphicData>
            </a:graphic>
          </wp:inline>
        </w:drawing>
      </w:r>
    </w:p>
    <w:p w14:paraId="290CA9C5" w14:textId="77777777" w:rsidR="00EF5CEA" w:rsidRDefault="00EF5CEA" w:rsidP="000745A4"/>
    <w:p w14:paraId="2A28DDBB" w14:textId="77777777" w:rsidR="00EF5CEA" w:rsidRDefault="00EF5CEA" w:rsidP="000745A4"/>
    <w:p w14:paraId="653D0496" w14:textId="77777777" w:rsidR="00EF5CEA" w:rsidRDefault="00EF5CEA" w:rsidP="000745A4"/>
    <w:p w14:paraId="3F344CCB" w14:textId="77777777" w:rsidR="00EF5CEA" w:rsidRDefault="00EF5CEA" w:rsidP="000745A4"/>
    <w:p w14:paraId="2B9B4447" w14:textId="77777777" w:rsidR="00EF5CEA" w:rsidRDefault="00EF5CEA" w:rsidP="000745A4"/>
    <w:p w14:paraId="4F5E5D1B" w14:textId="77777777" w:rsidR="00EF5CEA" w:rsidRDefault="00EF5CEA" w:rsidP="000745A4"/>
    <w:p w14:paraId="17902BD9" w14:textId="77777777" w:rsidR="00EF5CEA" w:rsidRDefault="00EF5CEA" w:rsidP="000745A4"/>
    <w:p w14:paraId="5FB285A1" w14:textId="77777777" w:rsidR="00002CAB" w:rsidRDefault="00002CAB" w:rsidP="000745A4"/>
    <w:p w14:paraId="6645C9BA" w14:textId="77777777" w:rsidR="00002CAB" w:rsidRDefault="00002CAB" w:rsidP="000745A4"/>
    <w:p w14:paraId="6B6C08EB" w14:textId="1836CE2E" w:rsidR="00EF5CEA" w:rsidRDefault="00EF5CEA" w:rsidP="002774FD">
      <w:pPr>
        <w:pStyle w:val="ListParagraph"/>
        <w:numPr>
          <w:ilvl w:val="0"/>
          <w:numId w:val="32"/>
        </w:numPr>
      </w:pPr>
      <w:r>
        <w:lastRenderedPageBreak/>
        <w:t xml:space="preserve">In the “Basics” Section, fill in the fields…for Resource Group, </w:t>
      </w:r>
      <w:r w:rsidR="002774FD">
        <w:t>s</w:t>
      </w:r>
      <w:r>
        <w:t>elect “Use Existing” and Select the Resource Group you created in the previous section</w:t>
      </w:r>
      <w:r>
        <w:rPr>
          <w:rFonts w:ascii="Calibri" w:hAnsi="Calibri"/>
          <w:noProof/>
        </w:rPr>
        <w:drawing>
          <wp:inline distT="0" distB="0" distL="0" distR="0" wp14:anchorId="06175EAE" wp14:editId="0B6886CD">
            <wp:extent cx="5486400" cy="4015105"/>
            <wp:effectExtent l="0" t="0" r="0" b="4445"/>
            <wp:docPr id="192" name="Picture 192" descr="Microsoft Azure &#10;Virtual machines &#10;&gt; Compute &#10;SQL Server 2016 SP1 Enterprise on Windows Server 2016 &gt; &#10;Basics &#10;Mame &#10;disk type &#10;l_lser narne &#10;assword &#10;•ρήοη &#10;MicToson Azure lntMn1 Cmslmpton &#10;Create virtual &#10;Create virtual machine &#10;Resource groups &#10;ΑΙΙ resources &#10;Recent &#10;SQL databases &#10;Αρρ Services &#10;Wlrtual machines @assic) &#10;Wlrtual machines &#10;CIoud services (classic) &#10;SubscrEtions &#10;SQL servers &#10;Data tactories &#10;Storage accounts (class.„ &#10;Wlrtual networks (classic) &#10;Azure Active Directory &#10;1 &#10;2 &#10;3 &#10;4 &#10;5 &#10;Conhgure basic &#10;Choose virtual m&quot;nine size &#10;Settings &#10;Conhgure featues &#10;SQL Sever settings &#10;Conhgure server settings &#10;Sumrnary &#10;sever 2016 sp1 Enter'm-ise„. &#10;Resource ςτοι_ιρ &#10;• Create O l_Ee existi ης &#10;LarsMTMlPR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10;Virtual machines &#10;&gt; Compute &#10;SQL Server 2016 SP1 Enterprise on Windows Server 2016 &gt; &#10;Basics &#10;Mame &#10;disk type &#10;l_lser narne &#10;assword &#10;•ρήοη &#10;MicToson Azure lntMn1 Cmslmpton &#10;Create virtual &#10;Create virtual machine &#10;Resource groups &#10;ΑΙΙ resources &#10;Recent &#10;SQL databases &#10;Αρρ Services &#10;Wlrtual machines @assic) &#10;Wlrtual machines &#10;CIoud services (classic) &#10;SubscrEtions &#10;SQL servers &#10;Data tactories &#10;Storage accounts (class.„ &#10;Wlrtual networks (classic) &#10;Azure Active Directory &#10;1 &#10;2 &#10;3 &#10;4 &#10;5 &#10;Conhgure basic &#10;Choose virtual m&quot;nine size &#10;Settings &#10;Conhgure featues &#10;SQL Sever settings &#10;Conhgure server settings &#10;Sumrnary &#10;sever 2016 sp1 Enter'm-ise„. &#10;Resource ςτοι_ιρ &#10;• Create O l_Ee existi ης &#10;LarsMTMlPRG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15105"/>
                    </a:xfrm>
                    <a:prstGeom prst="rect">
                      <a:avLst/>
                    </a:prstGeom>
                    <a:noFill/>
                    <a:ln>
                      <a:noFill/>
                    </a:ln>
                  </pic:spPr>
                </pic:pic>
              </a:graphicData>
            </a:graphic>
          </wp:inline>
        </w:drawing>
      </w:r>
      <w:r>
        <w:t xml:space="preserve"> </w:t>
      </w:r>
    </w:p>
    <w:p w14:paraId="5BA2A10C" w14:textId="349CBF38" w:rsidR="000745A4" w:rsidRPr="00CC3887" w:rsidRDefault="00002CAB" w:rsidP="00CC3887">
      <w:pPr>
        <w:pStyle w:val="ListParagraph"/>
        <w:numPr>
          <w:ilvl w:val="0"/>
          <w:numId w:val="32"/>
        </w:numPr>
        <w:rPr>
          <w:rFonts w:ascii="Calibri" w:eastAsia="Times New Roman" w:hAnsi="Calibri" w:cs="Times New Roman"/>
          <w:color w:val="auto"/>
        </w:rPr>
      </w:pPr>
      <w:r>
        <w:lastRenderedPageBreak/>
        <w:t xml:space="preserve">Select 2- Size, Browse the various options and note </w:t>
      </w:r>
      <w:r w:rsidR="00CC3887">
        <w:t>the # of cores and Memory.  These</w:t>
      </w:r>
      <w:r>
        <w:t xml:space="preserve"> are simply virtual machines hosted in the Microsoft Cloud.  Select A6.</w:t>
      </w:r>
      <w:r w:rsidR="006817B1">
        <w:br/>
      </w:r>
      <w:r w:rsidR="00EF5CEA">
        <w:rPr>
          <w:rFonts w:ascii="Calibri" w:hAnsi="Calibri"/>
          <w:noProof/>
        </w:rPr>
        <w:drawing>
          <wp:inline distT="0" distB="0" distL="0" distR="0" wp14:anchorId="6F62911F" wp14:editId="2604ABFA">
            <wp:extent cx="5486400" cy="3719966"/>
            <wp:effectExtent l="0" t="0" r="0" b="0"/>
            <wp:docPr id="127" name="Picture 127" descr="Microsoft Azure &#10;Virtual machines &#10;&gt; Compute &#10;SQL Server 2D1 6 SPI Enterprise on Windows Server 2016 &#10;C 「 eate Virtual machine &#10;Create virtual &#10;machine &#10;Choose a Size &#10;十 &#10;1 &#10;MulOPS &#10;Resource groups &#10;十 &#10;十 &#10;balancng &#10;Load balawng &#10;balancng &#10;All 50u es &#10;~ 〕 Ⅵ u m n SIZe &#10;SQL databases &#10;133.92 &#10;267.84 &#10;535.68 &#10;3 4 5 &#10;AppServices &#10;Settings &#10;」 3 ONTH ESTIMATED) &#10;USD/MONTH (ESTIMATED) &#10;」 3 ONTH ESTIMATED) &#10;Configu 「 eoptionalfeatu 「 &#10;\&quot;rtualmachines(classic) &#10;Standa &#10;A6 Standa &#10;Al Stand &#10;2 &#10;4 &#10;8 &#10;Cores &#10;Ⅵ u machines &#10;SQL 5 「 「 settings &#10;14 &#10;28 &#10;56 &#10;GB &#10;G3 &#10;GB &#10;Configu 「 eSQ—serversettings &#10;Cloud services (Classic) &#10;Datadisks &#10;Datadisks &#10;Su 「 &#10;Subscriptlons &#10;'OPS &#10;MulOPS &#10;SQLSever2016SPIEnterpriE„. &#10;十 &#10;balancng &#10;Load balawng &#10;balancng &#10;芞 &#10;SQL servers &#10;Data factories &#10;Storage accounts (Class. &#10;245.52 &#10;491.04 &#10;982.08 &#10;Ⅵ u networks (classic) &#10;us 3NTH ESTIMATED) &#10;USD/MONTH (ESTIMATED) &#10;us 3NTH ESTIMATED) &#10;Azure Active Directory &#10;Standar &#10;A9 Standard &#10;杺 Standar &#10;8 &#10;16 &#10;8 &#10;Cores &#10;Monitor &#10;56 &#10;112 &#10;56 &#10;GB &#10;G3 &#10;GB &#10;u 丨 center &#10;Da d &#10;Da 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10;Virtual machines &#10;&gt; Compute &#10;SQL Server 2D1 6 SPI Enterprise on Windows Server 2016 &#10;C 「 eate Virtual machine &#10;Create virtual &#10;machine &#10;Choose a Size &#10;十 &#10;1 &#10;MulOPS &#10;Resource groups &#10;十 &#10;十 &#10;balancng &#10;Load balawng &#10;balancng &#10;All 50u es &#10;~ 〕 Ⅵ u m n SIZe &#10;SQL databases &#10;133.92 &#10;267.84 &#10;535.68 &#10;3 4 5 &#10;AppServices &#10;Settings &#10;」 3 ONTH ESTIMATED) &#10;USD/MONTH (ESTIMATED) &#10;」 3 ONTH ESTIMATED) &#10;Configu 「 eoptionalfeatu 「 &#10;\&quot;rtualmachines(classic) &#10;Standa &#10;A6 Standa &#10;Al Stand &#10;2 &#10;4 &#10;8 &#10;Cores &#10;Ⅵ u machines &#10;SQL 5 「 「 settings &#10;14 &#10;28 &#10;56 &#10;GB &#10;G3 &#10;GB &#10;Configu 「 eSQ—serversettings &#10;Cloud services (Classic) &#10;Datadisks &#10;Datadisks &#10;Su 「 &#10;Subscriptlons &#10;'OPS &#10;MulOPS &#10;SQLSever2016SPIEnterpriE„. &#10;十 &#10;balancng &#10;Load balawng &#10;balancng &#10;芞 &#10;SQL servers &#10;Data factories &#10;Storage accounts (Class. &#10;245.52 &#10;491.04 &#10;982.08 &#10;Ⅵ u networks (classic) &#10;us 3NTH ESTIMATED) &#10;USD/MONTH (ESTIMATED) &#10;us 3NTH ESTIMATED) &#10;Azure Active Directory &#10;Standar &#10;A9 Standard &#10;杺 Standar &#10;8 &#10;16 &#10;8 &#10;Cores &#10;Monitor &#10;56 &#10;112 &#10;56 &#10;GB &#10;G3 &#10;GB &#10;u 丨 center &#10;Da d &#10;Da 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19966"/>
                    </a:xfrm>
                    <a:prstGeom prst="rect">
                      <a:avLst/>
                    </a:prstGeom>
                    <a:noFill/>
                    <a:ln>
                      <a:noFill/>
                    </a:ln>
                  </pic:spPr>
                </pic:pic>
              </a:graphicData>
            </a:graphic>
          </wp:inline>
        </w:drawing>
      </w:r>
    </w:p>
    <w:p w14:paraId="77E345C0" w14:textId="77777777" w:rsidR="00002CAB" w:rsidRDefault="00002CAB"/>
    <w:p w14:paraId="15791EEE" w14:textId="77777777" w:rsidR="00002CAB" w:rsidRDefault="00002CAB"/>
    <w:p w14:paraId="1E3956D8" w14:textId="77777777" w:rsidR="00002CAB" w:rsidRDefault="00002CAB"/>
    <w:p w14:paraId="4CB45E8A" w14:textId="77777777" w:rsidR="00002CAB" w:rsidRDefault="00002CAB"/>
    <w:p w14:paraId="171A9B74" w14:textId="77777777" w:rsidR="00002CAB" w:rsidRDefault="00002CAB"/>
    <w:p w14:paraId="3BBAE34E" w14:textId="77777777" w:rsidR="00002CAB" w:rsidRDefault="00002CAB"/>
    <w:p w14:paraId="0B90AA55" w14:textId="77777777" w:rsidR="00002CAB" w:rsidRDefault="00002CAB"/>
    <w:p w14:paraId="11B70757" w14:textId="77777777" w:rsidR="00002CAB" w:rsidRDefault="00002CAB"/>
    <w:p w14:paraId="349CFD85" w14:textId="77777777" w:rsidR="00002CAB" w:rsidRDefault="00002CAB"/>
    <w:p w14:paraId="45AC2734" w14:textId="77777777" w:rsidR="00002CAB" w:rsidRDefault="00002CAB"/>
    <w:p w14:paraId="12DBEB11" w14:textId="77777777" w:rsidR="00002CAB" w:rsidRDefault="00002CAB"/>
    <w:p w14:paraId="548EAA0F" w14:textId="77777777" w:rsidR="00002CAB" w:rsidRDefault="00002CAB"/>
    <w:p w14:paraId="6B262535" w14:textId="77777777" w:rsidR="00002CAB" w:rsidRDefault="00002CAB"/>
    <w:p w14:paraId="176C508B" w14:textId="11626230" w:rsidR="00002CAB" w:rsidRDefault="00002CAB" w:rsidP="00CC3887">
      <w:pPr>
        <w:pStyle w:val="ListParagraph"/>
        <w:numPr>
          <w:ilvl w:val="0"/>
          <w:numId w:val="32"/>
        </w:numPr>
      </w:pPr>
      <w:r>
        <w:t xml:space="preserve">Select </w:t>
      </w:r>
      <w:r w:rsidRPr="00CC3887">
        <w:rPr>
          <w:i/>
        </w:rPr>
        <w:t xml:space="preserve">3- Settings </w:t>
      </w:r>
      <w:r>
        <w:t xml:space="preserve">For purposes of this lab, accept the default settings. </w:t>
      </w:r>
    </w:p>
    <w:p w14:paraId="185E0340" w14:textId="108EEC4D" w:rsidR="00002CAB" w:rsidRDefault="00002CAB">
      <w:pPr>
        <w:rPr>
          <w:rFonts w:asciiTheme="majorHAnsi" w:eastAsiaTheme="majorEastAsia" w:hAnsiTheme="majorHAnsi" w:cstheme="majorBidi"/>
          <w:color w:val="007789" w:themeColor="accent1" w:themeShade="BF"/>
          <w:sz w:val="32"/>
        </w:rPr>
      </w:pPr>
      <w:r>
        <w:rPr>
          <w:rFonts w:ascii="Calibri" w:hAnsi="Calibri"/>
          <w:noProof/>
        </w:rPr>
        <w:drawing>
          <wp:inline distT="0" distB="0" distL="0" distR="0" wp14:anchorId="1AA59876" wp14:editId="788CEB13">
            <wp:extent cx="5486400" cy="3756645"/>
            <wp:effectExtent l="0" t="0" r="0" b="0"/>
            <wp:docPr id="193" name="Picture 193" descr="Machine generated alternative text:&#10;Microsoft Azure &#10;Virtual machines &#10;&gt; Compute &#10;Create virtual machine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1 &#10;3 &#10;4 &#10;5 &#10;SQL Server 2016 SPI Enterprise on Windows Server 2016 &gt; &#10;SQL Server settings &#10;SQL connectivib'@ &#10;Private (within Virtual Networß &#10;1433 &#10;SQL Authentication &#10;Enable &#10;Create virtual machine &gt; SQL Server settings &gt; Storage &#10;X Storage configuration &#10;Et size. &#10;to m.&quot; virtual &#10;Storage size &#10;I data disks MI be to the virtual machine. &#10;This value was computed on the value of &#10;IOPS, thrmjghput, ard storage size. &#10;Storage optimization • &#10;Setbngs &#10;SQL Server setbngs &#10;Configure server settings &#10;Summary &#10;SQL sever 2016 SPI Enterprise„. &#10;Storage configurabon &#10;General &#10;Autc-nated patching &#10;Sunday at 2:00 &#10;Autc-nated backup • &#10;Disabled &#10;Azure Key Vault &#10;Disabled &#10;R Services (Advanced analytics) &#10;En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Microsoft Azure &#10;Virtual machines &#10;&gt; Compute &#10;Create virtual machine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1 &#10;3 &#10;4 &#10;5 &#10;SQL Server 2016 SPI Enterprise on Windows Server 2016 &gt; &#10;SQL Server settings &#10;SQL connectivib'@ &#10;Private (within Virtual Networß &#10;1433 &#10;SQL Authentication &#10;Enable &#10;Create virtual machine &gt; SQL Server settings &gt; Storage &#10;X Storage configuration &#10;Et size. &#10;to m.&quot; virtual &#10;Storage size &#10;I data disks MI be to the virtual machine. &#10;This value was computed on the value of &#10;IOPS, thrmjghput, ard storage size. &#10;Storage optimization • &#10;Setbngs &#10;SQL Server setbngs &#10;Configure server settings &#10;Summary &#10;SQL sever 2016 SPI Enterprise„. &#10;Storage configurabon &#10;General &#10;Autc-nated patching &#10;Sunday at 2:00 &#10;Autc-nated backup • &#10;Disabled &#10;Azure Key Vault &#10;Disabled &#10;R Services (Advanced analytics) &#10;Enabl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6645"/>
                    </a:xfrm>
                    <a:prstGeom prst="rect">
                      <a:avLst/>
                    </a:prstGeom>
                    <a:noFill/>
                    <a:ln>
                      <a:noFill/>
                    </a:ln>
                  </pic:spPr>
                </pic:pic>
              </a:graphicData>
            </a:graphic>
          </wp:inline>
        </w:drawing>
      </w:r>
    </w:p>
    <w:p w14:paraId="32DA1E89" w14:textId="77777777" w:rsidR="00002CAB" w:rsidRDefault="00002CAB" w:rsidP="00002CAB"/>
    <w:p w14:paraId="14B13250" w14:textId="77777777" w:rsidR="00002CAB" w:rsidRDefault="00002CAB" w:rsidP="00002CAB"/>
    <w:p w14:paraId="20FF116C" w14:textId="77777777" w:rsidR="00002CAB" w:rsidRDefault="00002CAB" w:rsidP="00002CAB"/>
    <w:p w14:paraId="3C78D6E1" w14:textId="77777777" w:rsidR="00002CAB" w:rsidRDefault="00002CAB" w:rsidP="00002CAB"/>
    <w:p w14:paraId="6576E808" w14:textId="77777777" w:rsidR="00002CAB" w:rsidRDefault="00002CAB" w:rsidP="00002CAB"/>
    <w:p w14:paraId="0F256A58" w14:textId="77777777" w:rsidR="00002CAB" w:rsidRDefault="00002CAB" w:rsidP="00002CAB"/>
    <w:p w14:paraId="7BE13795" w14:textId="77777777" w:rsidR="00002CAB" w:rsidRDefault="00002CAB" w:rsidP="00002CAB"/>
    <w:p w14:paraId="49AC933C" w14:textId="77777777" w:rsidR="00002CAB" w:rsidRDefault="00002CAB" w:rsidP="00002CAB"/>
    <w:p w14:paraId="4D848205" w14:textId="77777777" w:rsidR="00002CAB" w:rsidRDefault="00002CAB" w:rsidP="00002CAB"/>
    <w:p w14:paraId="54AD3DD1" w14:textId="77777777" w:rsidR="00002CAB" w:rsidRDefault="00002CAB" w:rsidP="00002CAB"/>
    <w:p w14:paraId="38AAA8BA" w14:textId="77777777" w:rsidR="00002CAB" w:rsidRDefault="00002CAB" w:rsidP="00002CAB"/>
    <w:p w14:paraId="4341164B" w14:textId="3DE5B258" w:rsidR="00002CAB" w:rsidRDefault="00002CAB" w:rsidP="00CC3887">
      <w:pPr>
        <w:pStyle w:val="ListParagraph"/>
        <w:numPr>
          <w:ilvl w:val="0"/>
          <w:numId w:val="32"/>
        </w:numPr>
      </w:pPr>
      <w:r>
        <w:lastRenderedPageBreak/>
        <w:t xml:space="preserve">Select </w:t>
      </w:r>
      <w:r w:rsidRPr="00CC3887">
        <w:rPr>
          <w:i/>
        </w:rPr>
        <w:t xml:space="preserve">4- SQL Server Settings </w:t>
      </w:r>
      <w:r>
        <w:t>For purposes of this lab.  Note the options and accept the defaults</w:t>
      </w:r>
      <w:r w:rsidR="00CC3887">
        <w:t>, Click Summary=&gt;Create</w:t>
      </w:r>
    </w:p>
    <w:p w14:paraId="4A020303" w14:textId="2D926949" w:rsidR="00002CAB" w:rsidRDefault="00002CAB" w:rsidP="00002CAB">
      <w:r>
        <w:rPr>
          <w:rFonts w:ascii="Calibri" w:hAnsi="Calibri"/>
          <w:noProof/>
        </w:rPr>
        <w:drawing>
          <wp:inline distT="0" distB="0" distL="0" distR="0" wp14:anchorId="7FB17807" wp14:editId="1068C410">
            <wp:extent cx="5486400" cy="3756645"/>
            <wp:effectExtent l="0" t="0" r="0" b="0"/>
            <wp:docPr id="194" name="Picture 194" descr="Machine generated alternative text:&#10;Microsoft Azure &#10;Virtual machines &#10;&gt; Compute &#10;Create virtual machine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1 &#10;3 &#10;4 &#10;5 &#10;SQL Server 2016 SPI Enterprise on Windows Server 2016 &gt; &#10;SQL Server settings &#10;SQL connectivib'@ &#10;Private (within Virtual Networß &#10;1433 &#10;SQL Authentication &#10;Enable &#10;Create virtual machine &gt; SQL Server settings &gt; Storage &#10;X Storage configuration &#10;Et size. &#10;to m.&quot; virtual &#10;Storage size &#10;I data disks MI be to the virtual machine. &#10;This value was computed on the value of &#10;IOPS, thrmjghput, ard storage size. &#10;Storage optimization • &#10;Setbngs &#10;SQL Server setbngs &#10;Configure server settings &#10;Summary &#10;SQL sever 2016 SPI Enterprise„. &#10;Storage configurabon &#10;General &#10;Autc-nated patching &#10;Sunday at 2:00 &#10;Autc-nated backup • &#10;Disabled &#10;Azure Key Vault &#10;Disabled &#10;R Services (Advanced analytics) &#10;En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Microsoft Azure &#10;Virtual machines &#10;&gt; Compute &#10;Create virtual machine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1 &#10;3 &#10;4 &#10;5 &#10;SQL Server 2016 SPI Enterprise on Windows Server 2016 &gt; &#10;SQL Server settings &#10;SQL connectivib'@ &#10;Private (within Virtual Networß &#10;1433 &#10;SQL Authentication &#10;Enable &#10;Create virtual machine &gt; SQL Server settings &gt; Storage &#10;X Storage configuration &#10;Et size. &#10;to m.&quot; virtual &#10;Storage size &#10;I data disks MI be to the virtual machine. &#10;This value was computed on the value of &#10;IOPS, thrmjghput, ard storage size. &#10;Storage optimization • &#10;Setbngs &#10;SQL Server setbngs &#10;Configure server settings &#10;Summary &#10;SQL sever 2016 SPI Enterprise„. &#10;Storage configurabon &#10;General &#10;Autc-nated patching &#10;Sunday at 2:00 &#10;Autc-nated backup • &#10;Disabled &#10;Azure Key Vault &#10;Disabled &#10;R Services (Advanced analytics) &#10;Enabl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6645"/>
                    </a:xfrm>
                    <a:prstGeom prst="rect">
                      <a:avLst/>
                    </a:prstGeom>
                    <a:noFill/>
                    <a:ln>
                      <a:noFill/>
                    </a:ln>
                  </pic:spPr>
                </pic:pic>
              </a:graphicData>
            </a:graphic>
          </wp:inline>
        </w:drawing>
      </w:r>
    </w:p>
    <w:p w14:paraId="09ED6DEC" w14:textId="0A1A46C0" w:rsidR="00FC6D69" w:rsidRDefault="00FC6D69">
      <w:pPr>
        <w:rPr>
          <w:rFonts w:asciiTheme="majorHAnsi" w:eastAsiaTheme="majorEastAsia" w:hAnsiTheme="majorHAnsi" w:cstheme="majorBidi"/>
          <w:color w:val="007789" w:themeColor="accent1" w:themeShade="BF"/>
          <w:sz w:val="32"/>
        </w:rPr>
      </w:pPr>
    </w:p>
    <w:p w14:paraId="2D18F936" w14:textId="66C6A8F4" w:rsidR="00594C5A" w:rsidRDefault="00CC3887">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t>[SLIDES]</w:t>
      </w:r>
    </w:p>
    <w:p w14:paraId="02C9DA51" w14:textId="3A98870B" w:rsidR="00594C5A" w:rsidRDefault="00594C5A">
      <w:pPr>
        <w:rPr>
          <w:rFonts w:asciiTheme="majorHAnsi" w:eastAsiaTheme="majorEastAsia" w:hAnsiTheme="majorHAnsi" w:cstheme="majorBidi"/>
          <w:color w:val="007789" w:themeColor="accent1" w:themeShade="BF"/>
          <w:sz w:val="32"/>
        </w:rPr>
      </w:pPr>
    </w:p>
    <w:p w14:paraId="08817629" w14:textId="0AF5D309" w:rsidR="00594C5A" w:rsidRDefault="00594C5A">
      <w:pPr>
        <w:rPr>
          <w:rFonts w:asciiTheme="majorHAnsi" w:eastAsiaTheme="majorEastAsia" w:hAnsiTheme="majorHAnsi" w:cstheme="majorBidi"/>
          <w:color w:val="007789" w:themeColor="accent1" w:themeShade="BF"/>
          <w:sz w:val="32"/>
        </w:rPr>
      </w:pPr>
    </w:p>
    <w:p w14:paraId="13ADB9BE" w14:textId="7C04F569" w:rsidR="00CC3887" w:rsidRDefault="00CC3887">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br w:type="page"/>
      </w:r>
    </w:p>
    <w:p w14:paraId="6547C177" w14:textId="77777777" w:rsidR="00594C5A" w:rsidRDefault="00594C5A">
      <w:pPr>
        <w:rPr>
          <w:rFonts w:asciiTheme="majorHAnsi" w:eastAsiaTheme="majorEastAsia" w:hAnsiTheme="majorHAnsi" w:cstheme="majorBidi"/>
          <w:color w:val="007789" w:themeColor="accent1" w:themeShade="BF"/>
          <w:sz w:val="32"/>
        </w:rPr>
      </w:pPr>
    </w:p>
    <w:p w14:paraId="3BE703C6" w14:textId="77777777" w:rsidR="00594C5A" w:rsidRDefault="00594C5A">
      <w:pPr>
        <w:rPr>
          <w:rFonts w:asciiTheme="majorHAnsi" w:eastAsiaTheme="majorEastAsia" w:hAnsiTheme="majorHAnsi" w:cstheme="majorBidi"/>
          <w:color w:val="007789" w:themeColor="accent1" w:themeShade="BF"/>
          <w:sz w:val="32"/>
        </w:rPr>
      </w:pPr>
    </w:p>
    <w:p w14:paraId="3F55BF6F" w14:textId="078F3771" w:rsidR="007C7086" w:rsidRDefault="00330851" w:rsidP="007C7086">
      <w:pPr>
        <w:pStyle w:val="Heading1"/>
      </w:pPr>
      <w:r>
        <w:t>Connecting to you</w:t>
      </w:r>
      <w:r w:rsidR="00594C5A">
        <w:t>r</w:t>
      </w:r>
      <w:r>
        <w:t xml:space="preserve"> Azure VM</w:t>
      </w:r>
    </w:p>
    <w:p w14:paraId="464B1C79" w14:textId="5D6DCB71" w:rsidR="00444F59" w:rsidRDefault="00330851" w:rsidP="00444F59">
      <w:pPr>
        <w:pStyle w:val="ListParagraph"/>
        <w:numPr>
          <w:ilvl w:val="0"/>
          <w:numId w:val="18"/>
        </w:numPr>
      </w:pPr>
      <w:r>
        <w:t>Select Virtual Machines on the left menu</w:t>
      </w:r>
      <w:r w:rsidR="006C0484">
        <w:t>, Select the VM you created in the previous step</w:t>
      </w:r>
      <w:r w:rsidR="00444F59">
        <w:br/>
      </w:r>
      <w:r w:rsidR="006C0484">
        <w:rPr>
          <w:noProof/>
        </w:rPr>
        <w:drawing>
          <wp:inline distT="0" distB="0" distL="0" distR="0" wp14:anchorId="58229740" wp14:editId="167E727C">
            <wp:extent cx="5486400" cy="3921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21760"/>
                    </a:xfrm>
                    <a:prstGeom prst="rect">
                      <a:avLst/>
                    </a:prstGeom>
                  </pic:spPr>
                </pic:pic>
              </a:graphicData>
            </a:graphic>
          </wp:inline>
        </w:drawing>
      </w:r>
      <w:r w:rsidR="00444F59">
        <w:br/>
      </w:r>
    </w:p>
    <w:p w14:paraId="1BFB3351" w14:textId="77777777" w:rsidR="00594C5A" w:rsidRDefault="00594C5A" w:rsidP="00594C5A">
      <w:pPr>
        <w:pStyle w:val="ListParagraph"/>
      </w:pPr>
    </w:p>
    <w:p w14:paraId="07C97EB2" w14:textId="77777777" w:rsidR="00594C5A" w:rsidRDefault="00594C5A" w:rsidP="00594C5A">
      <w:pPr>
        <w:pStyle w:val="ListParagraph"/>
      </w:pPr>
    </w:p>
    <w:p w14:paraId="5685BE18" w14:textId="77777777" w:rsidR="00594C5A" w:rsidRDefault="00594C5A" w:rsidP="00594C5A">
      <w:pPr>
        <w:pStyle w:val="ListParagraph"/>
      </w:pPr>
    </w:p>
    <w:p w14:paraId="15EE73AA" w14:textId="77777777" w:rsidR="00594C5A" w:rsidRDefault="00594C5A" w:rsidP="00594C5A">
      <w:pPr>
        <w:pStyle w:val="ListParagraph"/>
      </w:pPr>
    </w:p>
    <w:p w14:paraId="7CB69FA8" w14:textId="77777777" w:rsidR="00594C5A" w:rsidRDefault="00594C5A" w:rsidP="00594C5A">
      <w:pPr>
        <w:pStyle w:val="ListParagraph"/>
      </w:pPr>
    </w:p>
    <w:p w14:paraId="5656EE6E" w14:textId="77777777" w:rsidR="00594C5A" w:rsidRDefault="00594C5A" w:rsidP="00594C5A">
      <w:pPr>
        <w:pStyle w:val="ListParagraph"/>
      </w:pPr>
    </w:p>
    <w:p w14:paraId="2E1F0A4D" w14:textId="77777777" w:rsidR="00594C5A" w:rsidRDefault="00594C5A" w:rsidP="00594C5A">
      <w:pPr>
        <w:pStyle w:val="ListParagraph"/>
      </w:pPr>
    </w:p>
    <w:p w14:paraId="5E4C71A7" w14:textId="77777777" w:rsidR="00594C5A" w:rsidRDefault="00594C5A" w:rsidP="00594C5A">
      <w:pPr>
        <w:pStyle w:val="ListParagraph"/>
      </w:pPr>
    </w:p>
    <w:p w14:paraId="2EBF3747" w14:textId="77777777" w:rsidR="00594C5A" w:rsidRDefault="00594C5A" w:rsidP="00594C5A">
      <w:pPr>
        <w:pStyle w:val="ListParagraph"/>
      </w:pPr>
    </w:p>
    <w:p w14:paraId="76B5DB41" w14:textId="77777777" w:rsidR="00594C5A" w:rsidRDefault="00594C5A" w:rsidP="00594C5A">
      <w:pPr>
        <w:pStyle w:val="ListParagraph"/>
      </w:pPr>
    </w:p>
    <w:p w14:paraId="43DF68EA" w14:textId="77777777" w:rsidR="00594C5A" w:rsidRDefault="00594C5A" w:rsidP="00594C5A">
      <w:pPr>
        <w:pStyle w:val="ListParagraph"/>
      </w:pPr>
    </w:p>
    <w:p w14:paraId="64D7C4D0" w14:textId="77777777" w:rsidR="00594C5A" w:rsidRDefault="00594C5A" w:rsidP="00594C5A">
      <w:pPr>
        <w:pStyle w:val="ListParagraph"/>
      </w:pPr>
    </w:p>
    <w:p w14:paraId="16209C6B" w14:textId="77777777" w:rsidR="00594C5A" w:rsidRDefault="00594C5A" w:rsidP="00594C5A">
      <w:pPr>
        <w:pStyle w:val="ListParagraph"/>
      </w:pPr>
    </w:p>
    <w:p w14:paraId="46CBE1B1" w14:textId="77777777" w:rsidR="00594C5A" w:rsidRDefault="00594C5A" w:rsidP="00594C5A">
      <w:pPr>
        <w:pStyle w:val="ListParagraph"/>
      </w:pPr>
    </w:p>
    <w:p w14:paraId="416F0B3E" w14:textId="77777777" w:rsidR="00594C5A" w:rsidRDefault="00594C5A" w:rsidP="00594C5A">
      <w:pPr>
        <w:pStyle w:val="ListParagraph"/>
      </w:pPr>
    </w:p>
    <w:p w14:paraId="6CA64302" w14:textId="77777777" w:rsidR="00594C5A" w:rsidRDefault="00594C5A" w:rsidP="00594C5A">
      <w:pPr>
        <w:pStyle w:val="ListParagraph"/>
      </w:pPr>
    </w:p>
    <w:p w14:paraId="2ED02637" w14:textId="77777777" w:rsidR="00594C5A" w:rsidRDefault="00594C5A" w:rsidP="00594C5A">
      <w:pPr>
        <w:pStyle w:val="ListParagraph"/>
      </w:pPr>
    </w:p>
    <w:p w14:paraId="5FD0E4B7" w14:textId="77777777" w:rsidR="00594C5A" w:rsidRDefault="00594C5A" w:rsidP="00594C5A">
      <w:pPr>
        <w:pStyle w:val="ListParagraph"/>
      </w:pPr>
    </w:p>
    <w:p w14:paraId="2BDBE044" w14:textId="3EA06193" w:rsidR="00594C5A" w:rsidRDefault="00594C5A" w:rsidP="00CC3887">
      <w:pPr>
        <w:pStyle w:val="ListParagraph"/>
        <w:numPr>
          <w:ilvl w:val="0"/>
          <w:numId w:val="18"/>
        </w:numPr>
      </w:pPr>
      <w:r>
        <w:t>Click Connect</w:t>
      </w:r>
      <w:r w:rsidR="006C103F">
        <w:t>, When Prompted Click “Open”.  This will open a remote desktop session to your Virtual Machine in Azure</w:t>
      </w:r>
    </w:p>
    <w:p w14:paraId="5622A869" w14:textId="4A5D557E" w:rsidR="00444F59" w:rsidRDefault="00594C5A" w:rsidP="00594C5A">
      <w:pPr>
        <w:ind w:left="360"/>
      </w:pPr>
      <w:r>
        <w:rPr>
          <w:noProof/>
        </w:rPr>
        <w:drawing>
          <wp:inline distT="0" distB="0" distL="0" distR="0" wp14:anchorId="01BE1987" wp14:editId="5C79F3F7">
            <wp:extent cx="5486400" cy="2741295"/>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41295"/>
                    </a:xfrm>
                    <a:prstGeom prst="rect">
                      <a:avLst/>
                    </a:prstGeom>
                  </pic:spPr>
                </pic:pic>
              </a:graphicData>
            </a:graphic>
          </wp:inline>
        </w:drawing>
      </w:r>
      <w:r w:rsidR="00FC0F5D">
        <w:br/>
      </w:r>
      <w:r w:rsidR="00FC0F5D">
        <w:br/>
      </w:r>
    </w:p>
    <w:p w14:paraId="79A59E8F" w14:textId="0469916A" w:rsidR="00CC3887" w:rsidRDefault="00CC3887" w:rsidP="00594C5A">
      <w:pPr>
        <w:ind w:left="360"/>
      </w:pPr>
    </w:p>
    <w:p w14:paraId="60FC3725" w14:textId="0C47730E" w:rsidR="00CC3887" w:rsidRDefault="00CC3887" w:rsidP="00594C5A">
      <w:pPr>
        <w:ind w:left="360"/>
      </w:pPr>
    </w:p>
    <w:p w14:paraId="2C15A060" w14:textId="56BF0E62" w:rsidR="00CC3887" w:rsidRDefault="00CC3887" w:rsidP="00594C5A">
      <w:pPr>
        <w:ind w:left="360"/>
      </w:pPr>
    </w:p>
    <w:p w14:paraId="7A97B0E5" w14:textId="328F0B80" w:rsidR="00CC3887" w:rsidRDefault="00CC3887" w:rsidP="00594C5A">
      <w:pPr>
        <w:ind w:left="360"/>
      </w:pPr>
    </w:p>
    <w:p w14:paraId="34B8FDC0" w14:textId="5B6AFB5D" w:rsidR="00CC3887" w:rsidRDefault="00CC3887" w:rsidP="00594C5A">
      <w:pPr>
        <w:ind w:left="360"/>
      </w:pPr>
    </w:p>
    <w:p w14:paraId="3239FD6C" w14:textId="07A00455" w:rsidR="00CC3887" w:rsidRDefault="00CC3887" w:rsidP="00594C5A">
      <w:pPr>
        <w:ind w:left="360"/>
      </w:pPr>
    </w:p>
    <w:p w14:paraId="20D2F657" w14:textId="7A9ABBD5" w:rsidR="00CC3887" w:rsidRDefault="00CC3887" w:rsidP="00594C5A">
      <w:pPr>
        <w:ind w:left="360"/>
      </w:pPr>
    </w:p>
    <w:p w14:paraId="1D24E719" w14:textId="77777777" w:rsidR="00CC3887" w:rsidRDefault="00CC3887" w:rsidP="00594C5A">
      <w:pPr>
        <w:ind w:left="360"/>
      </w:pPr>
    </w:p>
    <w:p w14:paraId="574F04AC" w14:textId="3C857E25" w:rsidR="006C103F" w:rsidRDefault="006C103F" w:rsidP="006C103F">
      <w:pPr>
        <w:pStyle w:val="ListParagraph"/>
        <w:numPr>
          <w:ilvl w:val="0"/>
          <w:numId w:val="18"/>
        </w:numPr>
      </w:pPr>
      <w:r>
        <w:lastRenderedPageBreak/>
        <w:t>We will need to access the internet to download some assets.   From Server Manager on your VM, Select IE Enhanced Security Configuration.  Toggle Administrators to “Off”</w:t>
      </w:r>
    </w:p>
    <w:p w14:paraId="10E69881" w14:textId="77777777" w:rsidR="006C103F" w:rsidRDefault="006C103F" w:rsidP="006C103F">
      <w:pPr>
        <w:pStyle w:val="ListParagraph"/>
      </w:pPr>
    </w:p>
    <w:p w14:paraId="276F95E4" w14:textId="4E48F0AC" w:rsidR="006C103F" w:rsidRDefault="006C103F" w:rsidP="006C103F">
      <w:pPr>
        <w:pStyle w:val="ListParagraph"/>
      </w:pPr>
      <w:r>
        <w:rPr>
          <w:rFonts w:ascii="Calibri" w:hAnsi="Calibri"/>
          <w:noProof/>
        </w:rPr>
        <w:drawing>
          <wp:inline distT="0" distB="0" distL="0" distR="0" wp14:anchorId="339166CD" wp14:editId="4D18FB27">
            <wp:extent cx="5486400" cy="2600221"/>
            <wp:effectExtent l="0" t="0" r="0" b="0"/>
            <wp:docPr id="196" name="Picture 196" descr="Machine generated alternative text:&#10;Server Manager Local Server &#10;Dashboard &#10;i Local Server &#10;ii All Servers &#10;File and Storage Services &#10;PROPERTIES &#10;For LarsonTempSQL &#10;Computer name &#10;Workgrou p &#10;Windows Firewall &#10;Remote management &#10;Remote Desktop &#10;NIC Teaming &#10;Ethernet &#10;Operating system version &#10;Hardware information &#10;Larson TempSQL &#10;WORKGROUP &#10;Public: On &#10;Enabled &#10;Enabled &#10;Disabled &#10;IPw4 address assigned by DHCP, IPv6 enabled &#10;Microsoft Windows Server 2016 Datacenter &#10;Microsoft Corporation Virtual Machine &#10;Internet Explorer Enhanced Security Configuration &#10;Last installed updates &#10;9/27/2016 9:15 PM &#10;Windows Update &#10;Never check for updates &#10;Last checked for updates &#10;9/27/2016 9:18 PM &#10;Windows Defender &#10;Real-Time Protection: On &#10;Feedback &amp; Diagnostics &#10;Settings &#10;ity Configuration On &#10;(UTC) Coordinated universal Time &#10;00376-40000-00000-AA947 (activated) &#10;Log &#10;System &#10;Application &#10;Application &#10;Application &#10;Application &#10;System &#10;i cation &#10;Internet Explorer Enhanced Security Configuraton (IE ESC) reduces the &#10;exgu)sure of pur server to potential attacks from Web-based content. &#10;Internet Explorer Enhanced Security Configuration is enabled by &#10;default for Administrators and Users groups. &#10;Administr a tors: &#10;C) On (Recommended) &#10;@Off &#10;@On (Recommended) &#10;C) Off &#10;More about Internet Explorer Enhanced Security Confiauraton &#10;11/29/2016 PM &#10;11/29/2016 PM &#10;11 2016 PM &#10;(RAM) &#10;Intel(R) Xeon(R) CPU E5-2673 v3 @ 2_40GHz &#10;28 G8 &#10;1433.87 &#10;EVENTS &#10;All events | 62 total &#10;Server Name &#10;LARSONTEMPSQL &#10;LARSONTEMPSQL &#10;LARSONTEMPSQL &#10;LARSONTEMPSQL &#10;LARSONTEMPSQL &#10;LARSONTEMPSQL &#10;LARSONTEMPS L &#10;ID &#10;10016 &#10;1534 &#10;55523 &#10;1008 &#10;2004 &#10;10016 &#10;57052 &#10;Severity &#10;Error &#10;Warning &#10;Warning &#10;Error &#10;Error &#10;Error &#10;Error &#10;Source &#10;M icrOSOft-Windows-DistributedCOM &#10;Microsoft-Windows-User Profile Service &#10;Microsoft SQL Server Automated Patching &#10;M icrOSOft-WindOws-PerfIib &#10;M i crosoft-Windows-PerfNet &#10;M icrosoft-Windows-DistributedCOM &#10;Microsoft L Server Automated Back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Server Manager Local Server &#10;Dashboard &#10;i Local Server &#10;ii All Servers &#10;File and Storage Services &#10;PROPERTIES &#10;For LarsonTempSQL &#10;Computer name &#10;Workgrou p &#10;Windows Firewall &#10;Remote management &#10;Remote Desktop &#10;NIC Teaming &#10;Ethernet &#10;Operating system version &#10;Hardware information &#10;Larson TempSQL &#10;WORKGROUP &#10;Public: On &#10;Enabled &#10;Enabled &#10;Disabled &#10;IPw4 address assigned by DHCP, IPv6 enabled &#10;Microsoft Windows Server 2016 Datacenter &#10;Microsoft Corporation Virtual Machine &#10;Internet Explorer Enhanced Security Configuration &#10;Last installed updates &#10;9/27/2016 9:15 PM &#10;Windows Update &#10;Never check for updates &#10;Last checked for updates &#10;9/27/2016 9:18 PM &#10;Windows Defender &#10;Real-Time Protection: On &#10;Feedback &amp; Diagnostics &#10;Settings &#10;ity Configuration On &#10;(UTC) Coordinated universal Time &#10;00376-40000-00000-AA947 (activated) &#10;Log &#10;System &#10;Application &#10;Application &#10;Application &#10;Application &#10;System &#10;i cation &#10;Internet Explorer Enhanced Security Configuraton (IE ESC) reduces the &#10;exgu)sure of pur server to potential attacks from Web-based content. &#10;Internet Explorer Enhanced Security Configuration is enabled by &#10;default for Administrators and Users groups. &#10;Administr a tors: &#10;C) On (Recommended) &#10;@Off &#10;@On (Recommended) &#10;C) Off &#10;More about Internet Explorer Enhanced Security Confiauraton &#10;11/29/2016 PM &#10;11/29/2016 PM &#10;11 2016 PM &#10;(RAM) &#10;Intel(R) Xeon(R) CPU E5-2673 v3 @ 2_40GHz &#10;28 G8 &#10;1433.87 &#10;EVENTS &#10;All events | 62 total &#10;Server Name &#10;LARSONTEMPSQL &#10;LARSONTEMPSQL &#10;LARSONTEMPSQL &#10;LARSONTEMPSQL &#10;LARSONTEMPSQL &#10;LARSONTEMPSQL &#10;LARSONTEMPS L &#10;ID &#10;10016 &#10;1534 &#10;55523 &#10;1008 &#10;2004 &#10;10016 &#10;57052 &#10;Severity &#10;Error &#10;Warning &#10;Warning &#10;Error &#10;Error &#10;Error &#10;Error &#10;Source &#10;M icrOSOft-Windows-DistributedCOM &#10;Microsoft-Windows-User Profile Service &#10;Microsoft SQL Server Automated Patching &#10;M icrOSOft-WindOws-PerfIib &#10;M i crosoft-Windows-PerfNet &#10;M icrosoft-Windows-DistributedCOM &#10;Microsoft L Server Automated Backu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600221"/>
                    </a:xfrm>
                    <a:prstGeom prst="rect">
                      <a:avLst/>
                    </a:prstGeom>
                    <a:noFill/>
                    <a:ln>
                      <a:noFill/>
                    </a:ln>
                  </pic:spPr>
                </pic:pic>
              </a:graphicData>
            </a:graphic>
          </wp:inline>
        </w:drawing>
      </w:r>
    </w:p>
    <w:p w14:paraId="15C009B9" w14:textId="5FC5F226" w:rsidR="00294184" w:rsidRDefault="00294184" w:rsidP="006C103F">
      <w:pPr>
        <w:ind w:left="360"/>
      </w:pPr>
      <w:r>
        <w:br/>
      </w:r>
    </w:p>
    <w:p w14:paraId="6BD3C5C6" w14:textId="3F409C5A" w:rsidR="00294184" w:rsidRDefault="006C103F" w:rsidP="00CC3887">
      <w:pPr>
        <w:pStyle w:val="ListParagraph"/>
        <w:numPr>
          <w:ilvl w:val="0"/>
          <w:numId w:val="18"/>
        </w:numPr>
      </w:pPr>
      <w:r>
        <w:t>From your new Virtual Machine, Navigate to https://github.com/sslarson/titanic</w:t>
      </w:r>
    </w:p>
    <w:p w14:paraId="1BC74DDF" w14:textId="60C82BFD" w:rsidR="006C103F" w:rsidRDefault="006C103F" w:rsidP="006C103F">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29C8938" wp14:editId="2B2011D6">
            <wp:extent cx="6076950" cy="2886551"/>
            <wp:effectExtent l="0" t="0" r="0" b="9525"/>
            <wp:docPr id="198" name="Picture 198" descr="Machine generated alternative text:&#10;O https. &#10;Back &#10;github.com &#10;Page v Safety v &#10;e LarsonTempSQL &#10;e GitHu... &#10;Tools v &#10;o &#10;This repository Search &#10;LJ sslarson / titanic &#10;Microsof... &#10;Pull requests &#10;Y? (99) Yammer . &#10;• Home &#10;Issues &#10;O sslarson/titan &#10;O Fork &#10;O Code &#10;(D Issues o &#10;Pull requests &#10;Gist &#10;Pulse &#10;@ Unwatch &#10;I Star &#10;Graphs •t} Settings &#10;Projects &#10;V I branch &#10;Initial commit &#10;Added Titanic BAK &#10;Wiki &#10;No description or website provided. — Edit &#10;2 commits &#10;New pull request &#10;sslarson committed on GitHub Added Titanic BAK &#10;@ READMEmd &#10;Titanic.bak &#10;EB README.md &#10;titanic &#10;O O releases &#10;Create new file &#10;I contributor &#10;LWoad files Find file &#10;Clone or download • &#10;Latest commit aea21ge 22 days ago &#10;22 days ago &#10;22 day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O https. &#10;Back &#10;github.com &#10;Page v Safety v &#10;e LarsonTempSQL &#10;e GitHu... &#10;Tools v &#10;o &#10;This repository Search &#10;LJ sslarson / titanic &#10;Microsof... &#10;Pull requests &#10;Y? (99) Yammer . &#10;• Home &#10;Issues &#10;O sslarson/titan &#10;O Fork &#10;O Code &#10;(D Issues o &#10;Pull requests &#10;Gist &#10;Pulse &#10;@ Unwatch &#10;I Star &#10;Graphs •t} Settings &#10;Projects &#10;V I branch &#10;Initial commit &#10;Added Titanic BAK &#10;Wiki &#10;No description or website provided. — Edit &#10;2 commits &#10;New pull request &#10;sslarson committed on GitHub Added Titanic BAK &#10;@ READMEmd &#10;Titanic.bak &#10;EB README.md &#10;titanic &#10;O O releases &#10;Create new file &#10;I contributor &#10;LWoad files Find file &#10;Clone or download • &#10;Latest commit aea21ge 22 days ago &#10;22 days ago &#10;22 days ago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8138" cy="2887115"/>
                    </a:xfrm>
                    <a:prstGeom prst="rect">
                      <a:avLst/>
                    </a:prstGeom>
                    <a:noFill/>
                    <a:ln>
                      <a:noFill/>
                    </a:ln>
                  </pic:spPr>
                </pic:pic>
              </a:graphicData>
            </a:graphic>
          </wp:inline>
        </w:drawing>
      </w:r>
    </w:p>
    <w:p w14:paraId="480331DD" w14:textId="77777777" w:rsidR="006C103F" w:rsidRDefault="006C103F" w:rsidP="006C103F">
      <w:pPr>
        <w:pStyle w:val="NormalWeb"/>
        <w:spacing w:before="0" w:beforeAutospacing="0" w:after="0" w:afterAutospacing="0"/>
        <w:rPr>
          <w:rFonts w:ascii="Calibri" w:hAnsi="Calibri"/>
          <w:sz w:val="22"/>
          <w:szCs w:val="22"/>
        </w:rPr>
      </w:pPr>
      <w:r>
        <w:rPr>
          <w:rFonts w:ascii="Calibri" w:hAnsi="Calibri"/>
          <w:sz w:val="22"/>
          <w:szCs w:val="22"/>
        </w:rPr>
        <w:t> </w:t>
      </w:r>
    </w:p>
    <w:p w14:paraId="464EAD9E" w14:textId="77777777" w:rsidR="00CC3887" w:rsidRDefault="00CC3887" w:rsidP="006C103F">
      <w:pPr>
        <w:pStyle w:val="NormalWeb"/>
        <w:spacing w:before="0" w:beforeAutospacing="0" w:after="0" w:afterAutospacing="0"/>
        <w:rPr>
          <w:rFonts w:ascii="Calibri" w:hAnsi="Calibri"/>
          <w:sz w:val="22"/>
          <w:szCs w:val="22"/>
        </w:rPr>
      </w:pPr>
    </w:p>
    <w:p w14:paraId="2026C452" w14:textId="77777777" w:rsidR="00CC3887" w:rsidRDefault="00CC3887" w:rsidP="006C103F">
      <w:pPr>
        <w:pStyle w:val="NormalWeb"/>
        <w:spacing w:before="0" w:beforeAutospacing="0" w:after="0" w:afterAutospacing="0"/>
        <w:rPr>
          <w:rFonts w:ascii="Calibri" w:hAnsi="Calibri"/>
          <w:sz w:val="22"/>
          <w:szCs w:val="22"/>
        </w:rPr>
      </w:pPr>
    </w:p>
    <w:p w14:paraId="0DB0B880" w14:textId="77777777" w:rsidR="00CC3887" w:rsidRDefault="00CC3887" w:rsidP="006C103F">
      <w:pPr>
        <w:pStyle w:val="NormalWeb"/>
        <w:spacing w:before="0" w:beforeAutospacing="0" w:after="0" w:afterAutospacing="0"/>
        <w:rPr>
          <w:rFonts w:ascii="Calibri" w:hAnsi="Calibri"/>
          <w:sz w:val="22"/>
          <w:szCs w:val="22"/>
        </w:rPr>
      </w:pPr>
    </w:p>
    <w:p w14:paraId="3D9CBA8F" w14:textId="230BF783" w:rsidR="006C103F" w:rsidRDefault="006C103F" w:rsidP="00CC3887">
      <w:pPr>
        <w:pStyle w:val="NormalWeb"/>
        <w:numPr>
          <w:ilvl w:val="0"/>
          <w:numId w:val="18"/>
        </w:numPr>
        <w:spacing w:before="0" w:beforeAutospacing="0" w:after="0" w:afterAutospacing="0"/>
        <w:rPr>
          <w:rFonts w:ascii="Calibri" w:hAnsi="Calibri"/>
          <w:sz w:val="22"/>
          <w:szCs w:val="22"/>
        </w:rPr>
      </w:pPr>
      <w:r>
        <w:rPr>
          <w:rFonts w:ascii="Calibri" w:hAnsi="Calibri"/>
          <w:sz w:val="22"/>
          <w:szCs w:val="22"/>
        </w:rPr>
        <w:lastRenderedPageBreak/>
        <w:t>Click on Titanic.bak and Download</w:t>
      </w:r>
      <w:r w:rsidR="0067637B">
        <w:rPr>
          <w:rFonts w:ascii="Calibri" w:hAnsi="Calibri"/>
          <w:sz w:val="22"/>
          <w:szCs w:val="22"/>
        </w:rPr>
        <w:t xml:space="preserve"> to the C drive</w:t>
      </w:r>
    </w:p>
    <w:p w14:paraId="40ADE088" w14:textId="77777777" w:rsidR="006C103F" w:rsidRDefault="006C103F" w:rsidP="006C103F">
      <w:pPr>
        <w:pStyle w:val="NormalWeb"/>
        <w:spacing w:before="0" w:beforeAutospacing="0" w:after="0" w:afterAutospacing="0"/>
        <w:rPr>
          <w:rFonts w:ascii="Calibri" w:hAnsi="Calibri"/>
          <w:sz w:val="22"/>
          <w:szCs w:val="22"/>
        </w:rPr>
      </w:pPr>
      <w:r>
        <w:rPr>
          <w:rFonts w:ascii="Calibri" w:hAnsi="Calibri"/>
          <w:sz w:val="22"/>
          <w:szCs w:val="22"/>
        </w:rPr>
        <w:t> </w:t>
      </w:r>
    </w:p>
    <w:p w14:paraId="698BA06A" w14:textId="20FEFAE0" w:rsidR="006C103F" w:rsidRDefault="006C103F" w:rsidP="006C103F">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A48F40C" wp14:editId="5A046FF6">
            <wp:extent cx="6224588" cy="2833485"/>
            <wp:effectExtent l="0" t="0" r="5080" b="5080"/>
            <wp:docPr id="197" name="Picture 197" descr="Machine generated alternative text:&#10;o &#10;This repository &#10;Search &#10;Pull requests &#10;Issues &#10;LJ sslarson / titanic &#10;Gist &#10;Pulse &#10;@ Unwatch &#10;Star &#10;O Code &#10;: master &#10;(D Issues o &#10;Pull requests O &#10;Projects &#10;Wiki &#10;View Raw &#10;Graphs &#10;titanic / Titanic.bak &#10;•t} Settings &#10;Download &#10;Find file &#10;Fork &#10;Copy path &#10;sslarson Added Titanic BAK &#10;I contributor &#10;2.92 &#10;aea21ge 22 days ago &#10;Hist &#10;(Sorry about that, but we can't show files that are this big right 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o &#10;This repository &#10;Search &#10;Pull requests &#10;Issues &#10;LJ sslarson / titanic &#10;Gist &#10;Pulse &#10;@ Unwatch &#10;Star &#10;O Code &#10;: master &#10;(D Issues o &#10;Pull requests O &#10;Projects &#10;Wiki &#10;View Raw &#10;Graphs &#10;titanic / Titanic.bak &#10;•t} Settings &#10;Download &#10;Find file &#10;Fork &#10;Copy path &#10;sslarson Added Titanic BAK &#10;I contributor &#10;2.92 &#10;aea21ge 22 days ago &#10;Hist &#10;(Sorry about that, but we can't show files that are this big right now.)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813" cy="2835864"/>
                    </a:xfrm>
                    <a:prstGeom prst="rect">
                      <a:avLst/>
                    </a:prstGeom>
                    <a:noFill/>
                    <a:ln>
                      <a:noFill/>
                    </a:ln>
                  </pic:spPr>
                </pic:pic>
              </a:graphicData>
            </a:graphic>
          </wp:inline>
        </w:drawing>
      </w:r>
    </w:p>
    <w:p w14:paraId="20BCD0A2" w14:textId="26672AE3" w:rsidR="00294184" w:rsidRPr="00444F59" w:rsidRDefault="00294184" w:rsidP="00294184"/>
    <w:p w14:paraId="2A991CA2" w14:textId="77777777" w:rsidR="006C103F" w:rsidRDefault="006C103F" w:rsidP="006C103F">
      <w:pPr>
        <w:pStyle w:val="ListParagraph"/>
      </w:pPr>
    </w:p>
    <w:p w14:paraId="3428B8CB" w14:textId="77777777" w:rsidR="006C103F" w:rsidRDefault="006C103F" w:rsidP="006C103F">
      <w:pPr>
        <w:pStyle w:val="ListParagraph"/>
      </w:pPr>
    </w:p>
    <w:p w14:paraId="22A6135C" w14:textId="77777777" w:rsidR="006C103F" w:rsidRDefault="006C103F" w:rsidP="006C103F">
      <w:pPr>
        <w:pStyle w:val="ListParagraph"/>
      </w:pPr>
    </w:p>
    <w:p w14:paraId="37F07A70" w14:textId="77777777" w:rsidR="006C103F" w:rsidRDefault="006C103F" w:rsidP="006C103F">
      <w:pPr>
        <w:pStyle w:val="ListParagraph"/>
      </w:pPr>
    </w:p>
    <w:p w14:paraId="26C8647A" w14:textId="77777777" w:rsidR="006C103F" w:rsidRDefault="006C103F" w:rsidP="006C103F">
      <w:pPr>
        <w:pStyle w:val="ListParagraph"/>
      </w:pPr>
    </w:p>
    <w:p w14:paraId="43B7A9BC" w14:textId="77777777" w:rsidR="00CC3887" w:rsidRDefault="00CC3887" w:rsidP="006C103F">
      <w:pPr>
        <w:pStyle w:val="ListParagraph"/>
      </w:pPr>
    </w:p>
    <w:p w14:paraId="6C6D3B17" w14:textId="77777777" w:rsidR="00CC3887" w:rsidRDefault="00CC3887" w:rsidP="006C103F">
      <w:pPr>
        <w:pStyle w:val="ListParagraph"/>
      </w:pPr>
    </w:p>
    <w:p w14:paraId="08C3E7D3" w14:textId="77777777" w:rsidR="00CC3887" w:rsidRDefault="00CC3887" w:rsidP="006C103F">
      <w:pPr>
        <w:pStyle w:val="ListParagraph"/>
      </w:pPr>
    </w:p>
    <w:p w14:paraId="48469EBF" w14:textId="77777777" w:rsidR="00CC3887" w:rsidRDefault="00CC3887" w:rsidP="006C103F">
      <w:pPr>
        <w:pStyle w:val="ListParagraph"/>
      </w:pPr>
    </w:p>
    <w:p w14:paraId="3F8D0531" w14:textId="77777777" w:rsidR="00CC3887" w:rsidRDefault="00CC3887" w:rsidP="006C103F">
      <w:pPr>
        <w:pStyle w:val="ListParagraph"/>
      </w:pPr>
    </w:p>
    <w:p w14:paraId="1B0845DA" w14:textId="77777777" w:rsidR="00CC3887" w:rsidRDefault="00CC3887" w:rsidP="006C103F">
      <w:pPr>
        <w:pStyle w:val="ListParagraph"/>
      </w:pPr>
    </w:p>
    <w:p w14:paraId="7F42D964" w14:textId="77777777" w:rsidR="00CC3887" w:rsidRDefault="00CC3887" w:rsidP="006C103F">
      <w:pPr>
        <w:pStyle w:val="ListParagraph"/>
      </w:pPr>
    </w:p>
    <w:p w14:paraId="735ACA71" w14:textId="77777777" w:rsidR="00CC3887" w:rsidRDefault="00CC3887" w:rsidP="006C103F">
      <w:pPr>
        <w:pStyle w:val="ListParagraph"/>
      </w:pPr>
    </w:p>
    <w:p w14:paraId="3831F18E" w14:textId="77777777" w:rsidR="00CC3887" w:rsidRDefault="00CC3887" w:rsidP="006C103F">
      <w:pPr>
        <w:pStyle w:val="ListParagraph"/>
      </w:pPr>
    </w:p>
    <w:p w14:paraId="2FBE70DB" w14:textId="77777777" w:rsidR="00CC3887" w:rsidRDefault="00CC3887" w:rsidP="006C103F">
      <w:pPr>
        <w:pStyle w:val="ListParagraph"/>
      </w:pPr>
    </w:p>
    <w:p w14:paraId="1E72BC3A" w14:textId="77777777" w:rsidR="00CC3887" w:rsidRDefault="00CC3887" w:rsidP="006C103F">
      <w:pPr>
        <w:pStyle w:val="ListParagraph"/>
      </w:pPr>
    </w:p>
    <w:p w14:paraId="6DF690E3" w14:textId="77777777" w:rsidR="00CC3887" w:rsidRDefault="00CC3887" w:rsidP="006C103F">
      <w:pPr>
        <w:pStyle w:val="ListParagraph"/>
      </w:pPr>
    </w:p>
    <w:p w14:paraId="17555456" w14:textId="77777777" w:rsidR="00CC3887" w:rsidRDefault="00CC3887" w:rsidP="006C103F">
      <w:pPr>
        <w:pStyle w:val="ListParagraph"/>
      </w:pPr>
    </w:p>
    <w:p w14:paraId="3F42F118" w14:textId="77777777" w:rsidR="00CC3887" w:rsidRDefault="00CC3887" w:rsidP="006C103F">
      <w:pPr>
        <w:pStyle w:val="ListParagraph"/>
      </w:pPr>
    </w:p>
    <w:p w14:paraId="03763743" w14:textId="77777777" w:rsidR="00CC3887" w:rsidRDefault="00CC3887" w:rsidP="006C103F">
      <w:pPr>
        <w:pStyle w:val="ListParagraph"/>
      </w:pPr>
    </w:p>
    <w:p w14:paraId="6CBA153C" w14:textId="77777777" w:rsidR="00CC3887" w:rsidRDefault="00CC3887" w:rsidP="006C103F">
      <w:pPr>
        <w:pStyle w:val="ListParagraph"/>
      </w:pPr>
    </w:p>
    <w:p w14:paraId="462E866D" w14:textId="77777777" w:rsidR="00CC3887" w:rsidRDefault="00CC3887" w:rsidP="006C103F">
      <w:pPr>
        <w:pStyle w:val="ListParagraph"/>
      </w:pPr>
    </w:p>
    <w:p w14:paraId="453300AB" w14:textId="77777777" w:rsidR="00CC3887" w:rsidRDefault="00CC3887" w:rsidP="006C103F">
      <w:pPr>
        <w:pStyle w:val="ListParagraph"/>
      </w:pPr>
    </w:p>
    <w:p w14:paraId="07C96183" w14:textId="1B0A2B9A" w:rsidR="00C374AA" w:rsidRDefault="006C103F" w:rsidP="00CC3887">
      <w:pPr>
        <w:pStyle w:val="ListParagraph"/>
        <w:numPr>
          <w:ilvl w:val="0"/>
          <w:numId w:val="18"/>
        </w:numPr>
      </w:pPr>
      <w:r>
        <w:lastRenderedPageBreak/>
        <w:t>Click the Start Menu and Type “Management” to bring up Microsoft SQL Management Studio</w:t>
      </w:r>
      <w:r w:rsidR="00C13649">
        <w:t>, and login using administrator credentials (it should just connect via Windows Security, since we used an administrator password)</w:t>
      </w:r>
      <w:r w:rsidR="00C374AA">
        <w:br/>
      </w:r>
      <w:r>
        <w:rPr>
          <w:rFonts w:ascii="Calibri" w:hAnsi="Calibri"/>
          <w:noProof/>
        </w:rPr>
        <w:drawing>
          <wp:inline distT="0" distB="0" distL="0" distR="0" wp14:anchorId="3ECC6EDE" wp14:editId="2BD47587">
            <wp:extent cx="5486400" cy="6591213"/>
            <wp:effectExtent l="0" t="0" r="0" b="635"/>
            <wp:docPr id="199" name="Picture 199" descr="Machine generated alternative text:&#10;Server Manager Dashboard &#10;WELCOME TO SERVER MANAGER &#10;Dashboard &#10;Local Server &#10;All Servers &#10;File and Storage Services &#10;QUICK START &#10;HAT'S NEW &#10;Best match &#10;Print Management &#10;Desktop app &#10;Computer Management &#10;Desktop app &#10;Apps &#10;Microsoft SQL Server Management Studio &#10;Settings &#10;Color Management &#10;Create and format hard disk partitions &#10;Change advanced color management &#10;settings for displays, scanners, and printers &#10;managementl &#10;Configure this local server &#10;2 &#10;3 &#10;4 &#10;5 &#10;oups &#10;Add roles and features &#10;Add other servers to manage &#10;Create a server group &#10;Connect this server to cloud services &#10;Servers total: I &#10;Local Server &#10;Manageability &#10;Events &#10;Services &#10;Performance &#10;BRA results &#10;11/29/2016 4:55 PM &#10;ii All Servers &#10;@ Manageabilit &#10;Events &#10;Services &#10;Performance &#10;BRA resul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Server Manager Dashboard &#10;WELCOME TO SERVER MANAGER &#10;Dashboard &#10;Local Server &#10;All Servers &#10;File and Storage Services &#10;QUICK START &#10;HAT'S NEW &#10;Best match &#10;Print Management &#10;Desktop app &#10;Computer Management &#10;Desktop app &#10;Apps &#10;Microsoft SQL Server Management Studio &#10;Settings &#10;Color Management &#10;Create and format hard disk partitions &#10;Change advanced color management &#10;settings for displays, scanners, and printers &#10;managementl &#10;Configure this local server &#10;2 &#10;3 &#10;4 &#10;5 &#10;oups &#10;Add roles and features &#10;Add other servers to manage &#10;Create a server group &#10;Connect this server to cloud services &#10;Servers total: I &#10;Local Server &#10;Manageability &#10;Events &#10;Services &#10;Performance &#10;BRA results &#10;11/29/2016 4:55 PM &#10;ii All Servers &#10;@ Manageabilit &#10;Events &#10;Services &#10;Performance &#10;BRA result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591213"/>
                    </a:xfrm>
                    <a:prstGeom prst="rect">
                      <a:avLst/>
                    </a:prstGeom>
                    <a:noFill/>
                    <a:ln>
                      <a:noFill/>
                    </a:ln>
                  </pic:spPr>
                </pic:pic>
              </a:graphicData>
            </a:graphic>
          </wp:inline>
        </w:drawing>
      </w:r>
      <w:r w:rsidR="00C374AA">
        <w:br/>
      </w:r>
    </w:p>
    <w:p w14:paraId="11CB9469" w14:textId="77777777" w:rsidR="0067637B" w:rsidRDefault="0067637B" w:rsidP="0067637B">
      <w:pPr>
        <w:pStyle w:val="ListParagraph"/>
      </w:pPr>
    </w:p>
    <w:p w14:paraId="357C6691" w14:textId="77777777" w:rsidR="0067637B" w:rsidRDefault="0067637B" w:rsidP="0067637B">
      <w:pPr>
        <w:pStyle w:val="ListParagraph"/>
      </w:pPr>
    </w:p>
    <w:p w14:paraId="314BC928" w14:textId="77777777" w:rsidR="0067637B" w:rsidRDefault="0067637B" w:rsidP="0067637B">
      <w:pPr>
        <w:pStyle w:val="ListParagraph"/>
      </w:pPr>
    </w:p>
    <w:p w14:paraId="6280134F" w14:textId="5BAC186A" w:rsidR="0067637B" w:rsidRDefault="0067637B" w:rsidP="002A56B9">
      <w:pPr>
        <w:pStyle w:val="ListParagraph"/>
        <w:numPr>
          <w:ilvl w:val="0"/>
          <w:numId w:val="18"/>
        </w:numPr>
      </w:pPr>
      <w:r>
        <w:lastRenderedPageBreak/>
        <w:t>Right Click on Database and select Restore Database</w:t>
      </w:r>
      <w:r w:rsidR="00C374AA">
        <w:br/>
      </w:r>
    </w:p>
    <w:p w14:paraId="6B0C8902" w14:textId="3880A85A" w:rsidR="00C374AA" w:rsidRDefault="0067637B" w:rsidP="00181A38">
      <w:pPr>
        <w:pStyle w:val="ListParagraph"/>
      </w:pPr>
      <w:r>
        <w:rPr>
          <w:rFonts w:ascii="Calibri" w:hAnsi="Calibri"/>
          <w:noProof/>
        </w:rPr>
        <w:drawing>
          <wp:inline distT="0" distB="0" distL="0" distR="0" wp14:anchorId="0BB9900F" wp14:editId="143B5A12">
            <wp:extent cx="5486400" cy="3773194"/>
            <wp:effectExtent l="0" t="0" r="0" b="0"/>
            <wp:docPr id="200" name="Picture 200" descr="Machine generated alternative text:&#10;Microsoft SQL Server Management Studio (Administrator) &#10;Edit View Debug Tools Window Help &#10;NewQuer,' Y &#10;Object Explorer &#10;Connect • &#10;LARSONTEMPSQL (SQL Server 13.0.4DC &#10;.40. &#10;Secu &#10;Serve &#10;Repli &#10;Poly &#10;Ma &#10;Integ &#10;New Database... &#10;Attach... &#10;Restore Database... &#10;Restore Files and Filegroups... &#10;Deploy Data-tier Application... &#10;Import Data-tier Application... &#10;Start PowerSheII &#10;Reports &#10;Refre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Microsoft SQL Server Management Studio (Administrator) &#10;Edit View Debug Tools Window Help &#10;NewQuer,' Y &#10;Object Explorer &#10;Connect • &#10;LARSONTEMPSQL (SQL Server 13.0.4DC &#10;.40. &#10;Secu &#10;Serve &#10;Repli &#10;Poly &#10;Ma &#10;Integ &#10;New Database... &#10;Attach... &#10;Restore Database... &#10;Restore Files and Filegroups... &#10;Deploy Data-tier Application... &#10;Import Data-tier Application... &#10;Start PowerSheII &#10;Reports &#10;Refresh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73194"/>
                    </a:xfrm>
                    <a:prstGeom prst="rect">
                      <a:avLst/>
                    </a:prstGeom>
                    <a:noFill/>
                    <a:ln>
                      <a:noFill/>
                    </a:ln>
                  </pic:spPr>
                </pic:pic>
              </a:graphicData>
            </a:graphic>
          </wp:inline>
        </w:drawing>
      </w:r>
      <w:r w:rsidR="00C374AA">
        <w:br/>
      </w:r>
    </w:p>
    <w:p w14:paraId="4D3E0A63" w14:textId="77777777" w:rsidR="00181A38" w:rsidRDefault="00181A38" w:rsidP="00181A38">
      <w:pPr>
        <w:pStyle w:val="ListParagraph"/>
      </w:pPr>
    </w:p>
    <w:p w14:paraId="39B9A5CE" w14:textId="77777777" w:rsidR="00181A38" w:rsidRDefault="00181A38" w:rsidP="00181A38">
      <w:pPr>
        <w:pStyle w:val="ListParagraph"/>
      </w:pPr>
    </w:p>
    <w:p w14:paraId="677CD6F2" w14:textId="77777777" w:rsidR="00181A38" w:rsidRDefault="00181A38" w:rsidP="00181A38">
      <w:pPr>
        <w:pStyle w:val="ListParagraph"/>
      </w:pPr>
    </w:p>
    <w:p w14:paraId="70171CD6" w14:textId="77777777" w:rsidR="00181A38" w:rsidRDefault="00181A38" w:rsidP="00181A38">
      <w:pPr>
        <w:pStyle w:val="ListParagraph"/>
      </w:pPr>
    </w:p>
    <w:p w14:paraId="01856C26" w14:textId="77777777" w:rsidR="00181A38" w:rsidRDefault="00181A38" w:rsidP="00181A38">
      <w:pPr>
        <w:pStyle w:val="ListParagraph"/>
      </w:pPr>
    </w:p>
    <w:p w14:paraId="254DC67F" w14:textId="77777777" w:rsidR="00181A38" w:rsidRDefault="00181A38" w:rsidP="00181A38">
      <w:pPr>
        <w:pStyle w:val="ListParagraph"/>
      </w:pPr>
    </w:p>
    <w:p w14:paraId="23524387" w14:textId="77777777" w:rsidR="00181A38" w:rsidRDefault="00181A38" w:rsidP="00181A38">
      <w:pPr>
        <w:pStyle w:val="ListParagraph"/>
      </w:pPr>
    </w:p>
    <w:p w14:paraId="5D766934" w14:textId="77777777" w:rsidR="00181A38" w:rsidRDefault="00181A38" w:rsidP="00181A38">
      <w:pPr>
        <w:pStyle w:val="ListParagraph"/>
      </w:pPr>
    </w:p>
    <w:p w14:paraId="416514C2" w14:textId="77777777" w:rsidR="00181A38" w:rsidRDefault="00181A38" w:rsidP="00181A38">
      <w:pPr>
        <w:pStyle w:val="ListParagraph"/>
      </w:pPr>
    </w:p>
    <w:p w14:paraId="5EFED7E6" w14:textId="77777777" w:rsidR="00181A38" w:rsidRDefault="00181A38" w:rsidP="00181A38">
      <w:pPr>
        <w:pStyle w:val="ListParagraph"/>
      </w:pPr>
    </w:p>
    <w:p w14:paraId="4920F00D" w14:textId="77777777" w:rsidR="00181A38" w:rsidRDefault="00181A38" w:rsidP="00181A38">
      <w:pPr>
        <w:pStyle w:val="ListParagraph"/>
      </w:pPr>
    </w:p>
    <w:p w14:paraId="5166AAA5" w14:textId="77777777" w:rsidR="00181A38" w:rsidRDefault="00181A38" w:rsidP="00181A38">
      <w:pPr>
        <w:pStyle w:val="ListParagraph"/>
      </w:pPr>
    </w:p>
    <w:p w14:paraId="2C12F35B" w14:textId="77777777" w:rsidR="00181A38" w:rsidRDefault="00181A38" w:rsidP="00181A38">
      <w:pPr>
        <w:pStyle w:val="ListParagraph"/>
      </w:pPr>
    </w:p>
    <w:p w14:paraId="21D14E34" w14:textId="77777777" w:rsidR="00181A38" w:rsidRDefault="00181A38" w:rsidP="00181A38">
      <w:pPr>
        <w:pStyle w:val="ListParagraph"/>
      </w:pPr>
    </w:p>
    <w:p w14:paraId="714CE3E7" w14:textId="77777777" w:rsidR="00181A38" w:rsidRDefault="00181A38" w:rsidP="00181A38">
      <w:pPr>
        <w:pStyle w:val="ListParagraph"/>
      </w:pPr>
    </w:p>
    <w:p w14:paraId="6E5E4A7F" w14:textId="77777777" w:rsidR="00181A38" w:rsidRDefault="00181A38" w:rsidP="00181A38">
      <w:pPr>
        <w:pStyle w:val="ListParagraph"/>
      </w:pPr>
    </w:p>
    <w:p w14:paraId="1961A817" w14:textId="77777777" w:rsidR="00181A38" w:rsidRDefault="00181A38" w:rsidP="00181A38">
      <w:pPr>
        <w:pStyle w:val="ListParagraph"/>
      </w:pPr>
    </w:p>
    <w:p w14:paraId="06BBDA1B" w14:textId="77777777" w:rsidR="00181A38" w:rsidRDefault="00181A38" w:rsidP="00181A38">
      <w:pPr>
        <w:pStyle w:val="ListParagraph"/>
      </w:pPr>
    </w:p>
    <w:p w14:paraId="3BF5447A" w14:textId="77777777" w:rsidR="00181A38" w:rsidRDefault="00181A38" w:rsidP="00181A38">
      <w:pPr>
        <w:pStyle w:val="ListParagraph"/>
      </w:pPr>
    </w:p>
    <w:p w14:paraId="5AF11034" w14:textId="53059B23" w:rsidR="00C374AA" w:rsidRDefault="00181A38" w:rsidP="002A56B9">
      <w:pPr>
        <w:pStyle w:val="ListParagraph"/>
        <w:numPr>
          <w:ilvl w:val="0"/>
          <w:numId w:val="18"/>
        </w:numPr>
      </w:pPr>
      <w:r>
        <w:lastRenderedPageBreak/>
        <w:t>Be sure to change the location of the database files to F:\Data and F:\Log</w:t>
      </w:r>
      <w:r w:rsidR="002F749F">
        <w:t xml:space="preserve"> </w:t>
      </w:r>
      <w:r w:rsidR="00765D71">
        <w:br/>
      </w:r>
      <w:r w:rsidR="00765D71">
        <w:br/>
      </w:r>
      <w:r>
        <w:rPr>
          <w:rFonts w:ascii="Calibri" w:hAnsi="Calibri"/>
          <w:noProof/>
        </w:rPr>
        <w:drawing>
          <wp:inline distT="0" distB="0" distL="0" distR="0" wp14:anchorId="67A3566F" wp14:editId="675971D3">
            <wp:extent cx="5486400" cy="3547278"/>
            <wp:effectExtent l="0" t="0" r="0" b="0"/>
            <wp:docPr id="201" name="Picture 201" descr="Machine generated alternative text:&#10;ueoug &#10;Object Explorer &#10;VVlnaow &#10;New Query &#10;Connect • D: &#10;LARSONTEMPSQL (SQL server 13.0.40C &#10;Databases &#10;System Databases &#10;Database Snapshots &#10;Security &#10;Server Objects &#10;Replication &#10;Poly8ase &#10;AlwaysOn High Availability &#10;Management &#10;Integration Services Catalogs &#10;SQL Server Agent (Agent XPs disabl &#10;Restore Database - Titanic &#10;'O Ready &#10;Select a &#10;General &#10;Files &#10;Options &#10;LARSONTEMPSQL &#10;[LARSONTEMPSQL\Scott] &#10;View connection properties &#10;Progress &#10;fj Locate Database Files - LARSONTEMPSQL &#10;Select the file &#10;Windows Defender &#10;Windows Mail &#10;Windows Media Player &#10;Windows Multimedia Platform &#10;Windows NT &#10;Windows Photo Viewer &#10;Windows Portable Devices &#10;Windows Sidebar &#10;WindowsApps &#10;WindowsPowerSheII &#10;Program Flas &#10;Program Data &#10;Raco vary &#10;D SQLIaaS&amp;tension &#10;SQLServar 130 Full &#10;System Volume Homation &#10;Windows &#10;WindowsAzura &#10;Ttanicbak &#10;SRECYCLE BIN &#10;Restore As &#10;Files\ &#10;Files\ &#10;Log &#10;Selected path &#10;Files of type &#10;File name &#10;F: Oat a &#10;Al F,leso &#10;Ttanic.mdf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ueoug &#10;Object Explorer &#10;VVlnaow &#10;New Query &#10;Connect • D: &#10;LARSONTEMPSQL (SQL server 13.0.40C &#10;Databases &#10;System Databases &#10;Database Snapshots &#10;Security &#10;Server Objects &#10;Replication &#10;Poly8ase &#10;AlwaysOn High Availability &#10;Management &#10;Integration Services Catalogs &#10;SQL Server Agent (Agent XPs disabl &#10;Restore Database - Titanic &#10;'O Ready &#10;Select a &#10;General &#10;Files &#10;Options &#10;LARSONTEMPSQL &#10;[LARSONTEMPSQL\Scott] &#10;View connection properties &#10;Progress &#10;fj Locate Database Files - LARSONTEMPSQL &#10;Select the file &#10;Windows Defender &#10;Windows Mail &#10;Windows Media Player &#10;Windows Multimedia Platform &#10;Windows NT &#10;Windows Photo Viewer &#10;Windows Portable Devices &#10;Windows Sidebar &#10;WindowsApps &#10;WindowsPowerSheII &#10;Program Flas &#10;Program Data &#10;Raco vary &#10;D SQLIaaS&amp;tension &#10;SQLServar 130 Full &#10;System Volume Homation &#10;Windows &#10;WindowsAzura &#10;Ttanicbak &#10;SRECYCLE BIN &#10;Restore As &#10;Files\ &#10;Files\ &#10;Log &#10;Selected path &#10;Files of type &#10;File name &#10;F: Oat a &#10;Al F,leso &#10;Ttanic.mdfl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47278"/>
                    </a:xfrm>
                    <a:prstGeom prst="rect">
                      <a:avLst/>
                    </a:prstGeom>
                    <a:noFill/>
                    <a:ln>
                      <a:noFill/>
                    </a:ln>
                  </pic:spPr>
                </pic:pic>
              </a:graphicData>
            </a:graphic>
          </wp:inline>
        </w:drawing>
      </w:r>
      <w:r w:rsidR="000004C6">
        <w:br/>
      </w:r>
    </w:p>
    <w:p w14:paraId="5596D341" w14:textId="11CD9706" w:rsidR="000004C6" w:rsidRDefault="00181A38" w:rsidP="00181A38">
      <w:pPr>
        <w:pStyle w:val="ListParagraph"/>
      </w:pPr>
      <w:r>
        <w:rPr>
          <w:rFonts w:ascii="Calibri" w:hAnsi="Calibri"/>
          <w:noProof/>
        </w:rPr>
        <w:drawing>
          <wp:inline distT="0" distB="0" distL="0" distR="0" wp14:anchorId="658F8A88" wp14:editId="620B2112">
            <wp:extent cx="5486400" cy="2120721"/>
            <wp:effectExtent l="0" t="0" r="0" b="0"/>
            <wp:docPr id="202" name="Picture 202" descr="Machine generated alternative text:&#10;Restore database files as &#10;Relocate all files to folder &#10;Data file folder : &#10;Log file folder : &#10;oft SQL ServerWSSQL13. &#10;SQL Server\MSSQL &#10;F: \Data &#10;Restore 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Restore database files as &#10;Relocate all files to folder &#10;Data file folder : &#10;Log file folder : &#10;oft SQL ServerWSSQL13. &#10;SQL Server\MSSQL &#10;F: \Data &#10;Restore A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20721"/>
                    </a:xfrm>
                    <a:prstGeom prst="rect">
                      <a:avLst/>
                    </a:prstGeom>
                    <a:noFill/>
                    <a:ln>
                      <a:noFill/>
                    </a:ln>
                  </pic:spPr>
                </pic:pic>
              </a:graphicData>
            </a:graphic>
          </wp:inline>
        </w:drawing>
      </w:r>
      <w:r w:rsidR="000004C6">
        <w:br/>
      </w:r>
      <w:r w:rsidR="000004C6">
        <w:br/>
      </w:r>
    </w:p>
    <w:p w14:paraId="4C770C18" w14:textId="43111E42" w:rsidR="007F7145" w:rsidRDefault="007F7145">
      <w:pPr>
        <w:rPr>
          <w:rFonts w:asciiTheme="majorHAnsi" w:eastAsiaTheme="majorEastAsia" w:hAnsiTheme="majorHAnsi" w:cstheme="majorBidi"/>
          <w:caps/>
          <w:color w:val="007789" w:themeColor="accent1" w:themeShade="BF"/>
          <w:sz w:val="24"/>
        </w:rPr>
      </w:pPr>
      <w:r>
        <w:br w:type="page"/>
      </w:r>
    </w:p>
    <w:p w14:paraId="7FBA2AB7" w14:textId="4E9B4753" w:rsidR="005E6AB0" w:rsidRDefault="0098621F" w:rsidP="002F749F">
      <w:pPr>
        <w:pStyle w:val="Heading2"/>
      </w:pPr>
      <w:r>
        <w:lastRenderedPageBreak/>
        <w:t>Create a new SQL Azure Database (Platform As a Service)</w:t>
      </w:r>
    </w:p>
    <w:p w14:paraId="54FC9C44" w14:textId="1221656A" w:rsidR="002F749F" w:rsidRDefault="0098621F" w:rsidP="002F749F">
      <w:pPr>
        <w:pStyle w:val="ListParagraph"/>
        <w:numPr>
          <w:ilvl w:val="0"/>
          <w:numId w:val="19"/>
        </w:numPr>
      </w:pPr>
      <w:r>
        <w:t>Select SQL Databases from the left menu and Click Add</w:t>
      </w:r>
      <w:r w:rsidR="00444F59">
        <w:br/>
      </w:r>
      <w:r>
        <w:rPr>
          <w:rFonts w:ascii="Calibri" w:hAnsi="Calibri"/>
          <w:noProof/>
        </w:rPr>
        <w:drawing>
          <wp:inline distT="0" distB="0" distL="0" distR="0" wp14:anchorId="05BC5854" wp14:editId="2C7D777D">
            <wp:extent cx="5486400" cy="3585641"/>
            <wp:effectExtent l="0" t="0" r="0" b="0"/>
            <wp:docPr id="205" name="Picture 205" descr="Microsoft Azur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Add &#10;uaLa &#10;+ Add &#10;es &#10;Columns Refresh &#10;I of 3 selected — Don't see a subscription? Switch &amp;rectories &#10;Filter name. &#10;12 items &#10;Lahman2015 &#10;TitaNc &#10;Lahman2015 &#10;MyTestDatabase &#10;ChicagoCnrne2014 &#10;LahmanBasebaII &#10;Losß.ngeIesOpenData &#10;Solano County Health &#10;Microsoft Azure Internal Consumption &#10;STATUS &#10;Online &#10;Online &#10;Online &#10;Online &#10;Online &#10;Online &#10;Online &#10;Online &#10;Online &#10;Online &#10;Online &#10;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crosoft Azur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Add &#10;uaLa &#10;+ Add &#10;es &#10;Columns Refresh &#10;I of 3 selected — Don't see a subscription? Switch &amp;rectories &#10;Filter name. &#10;12 items &#10;Lahman2015 &#10;TitaNc &#10;Lahman2015 &#10;MyTestDatabase &#10;ChicagoCnrne2014 &#10;LahmanBasebaII &#10;Losß.ngeIesOpenData &#10;Solano County Health &#10;Microsoft Azure Internal Consumption &#10;STATUS &#10;Online &#10;Online &#10;Online &#10;Online &#10;Online &#10;Online &#10;Online &#10;Online &#10;Online &#10;Online &#10;Online &#10;Onlin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585641"/>
                    </a:xfrm>
                    <a:prstGeom prst="rect">
                      <a:avLst/>
                    </a:prstGeom>
                    <a:noFill/>
                    <a:ln>
                      <a:noFill/>
                    </a:ln>
                  </pic:spPr>
                </pic:pic>
              </a:graphicData>
            </a:graphic>
          </wp:inline>
        </w:drawing>
      </w:r>
    </w:p>
    <w:p w14:paraId="4091B874" w14:textId="4A287D43" w:rsidR="0098621F" w:rsidRDefault="0098621F" w:rsidP="002F749F">
      <w:pPr>
        <w:pStyle w:val="ListParagraph"/>
        <w:numPr>
          <w:ilvl w:val="0"/>
          <w:numId w:val="19"/>
        </w:numPr>
      </w:pPr>
      <w:r>
        <w:t>Name the Database, Use Existing Resource Group, Select Sample Database (Adventure Works V12)</w:t>
      </w:r>
    </w:p>
    <w:p w14:paraId="5C02F25E" w14:textId="2B37AFB2" w:rsidR="0098621F" w:rsidRDefault="0098621F" w:rsidP="002F749F">
      <w:pPr>
        <w:pStyle w:val="ListParagraph"/>
        <w:numPr>
          <w:ilvl w:val="0"/>
          <w:numId w:val="19"/>
        </w:numPr>
      </w:pPr>
      <w:r>
        <w:rPr>
          <w:rFonts w:ascii="Calibri" w:hAnsi="Calibri"/>
          <w:noProof/>
        </w:rPr>
        <w:drawing>
          <wp:inline distT="0" distB="0" distL="0" distR="0" wp14:anchorId="71935BCE" wp14:editId="160B0DD5">
            <wp:extent cx="5486400" cy="3112302"/>
            <wp:effectExtent l="0" t="0" r="0" b="0"/>
            <wp:docPr id="206" name="Picture 206" descr="Microsoft Azure &#10;SQL databases &gt; &#10;SQL Database &#10;Server &#10;Server &#10;Create a new server &#10;larsonsqlpaas &#10;la rsonsqlpaaseast &#10;East US &#10;q4dku2ggv8 &#10;x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SQL Database &#10;Database n arne &#10;LarsonTempSQL &#10;ubscription &#10;%rosM .Azure Intemal &#10;Resource gulp &#10;Create new Use existin g &#10;LarsonTe &#10;Select source &#10;Sarnple &#10;Sdect san-we &#10;AdventureWorksLT MI 2] &#10;Configure required settings &#10;Want to use SQL elastic &#10;Yes O Not now &#10;tie &#10;S2 Standard &#10;Collation &#10;Specified by sample &#10;Defaul... &#10;Defaul... &#10;Defau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Azure &#10;SQL databases &gt; &#10;SQL Database &#10;Server &#10;Server &#10;Create a new server &#10;larsonsqlpaas &#10;la rsonsqlpaaseast &#10;East US &#10;q4dku2ggv8 &#10;x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SQL Database &#10;Database n arne &#10;LarsonTempSQL &#10;ubscription &#10;%rosM .Azure Intemal &#10;Resource gulp &#10;Create new Use existin g &#10;LarsonTe &#10;Select source &#10;Sarnple &#10;Sdect san-we &#10;AdventureWorksLT MI 2] &#10;Configure required settings &#10;Want to use SQL elastic &#10;Yes O Not now &#10;tie &#10;S2 Standard &#10;Collation &#10;Specified by sample &#10;Defaul... &#10;Defaul... &#10;Defaul...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12302"/>
                    </a:xfrm>
                    <a:prstGeom prst="rect">
                      <a:avLst/>
                    </a:prstGeom>
                    <a:noFill/>
                    <a:ln>
                      <a:noFill/>
                    </a:ln>
                  </pic:spPr>
                </pic:pic>
              </a:graphicData>
            </a:graphic>
          </wp:inline>
        </w:drawing>
      </w:r>
    </w:p>
    <w:p w14:paraId="5EEC2ED1" w14:textId="77777777" w:rsidR="0098621F" w:rsidRDefault="0098621F" w:rsidP="0098621F">
      <w:pPr>
        <w:pStyle w:val="ListParagraph"/>
      </w:pPr>
    </w:p>
    <w:p w14:paraId="6F33BCC7" w14:textId="77777777" w:rsidR="0098621F" w:rsidRDefault="0098621F" w:rsidP="0098621F">
      <w:pPr>
        <w:pStyle w:val="ListParagraph"/>
      </w:pPr>
    </w:p>
    <w:p w14:paraId="27079097" w14:textId="78952494" w:rsidR="0098621F" w:rsidRDefault="0098621F" w:rsidP="004E6586">
      <w:pPr>
        <w:pStyle w:val="ListParagraph"/>
        <w:numPr>
          <w:ilvl w:val="0"/>
          <w:numId w:val="19"/>
        </w:numPr>
      </w:pPr>
      <w:r>
        <w:lastRenderedPageBreak/>
        <w:t>Select Server, and Select “Create a new Server”</w:t>
      </w:r>
    </w:p>
    <w:p w14:paraId="70DECC77" w14:textId="099EEE5F" w:rsidR="002F749F" w:rsidRDefault="0098621F" w:rsidP="0098621F">
      <w:pPr>
        <w:pStyle w:val="ListParagraph"/>
      </w:pPr>
      <w:r>
        <w:t>Note:  This isn’t a “Server” like a Virtual Machine is.  This is just a logical representation for management purposes.</w:t>
      </w:r>
      <w:r w:rsidR="00444F59">
        <w:br/>
      </w:r>
      <w:r>
        <w:rPr>
          <w:rFonts w:ascii="Calibri" w:hAnsi="Calibri"/>
          <w:noProof/>
        </w:rPr>
        <w:drawing>
          <wp:inline distT="0" distB="0" distL="0" distR="0" wp14:anchorId="16A4E77E" wp14:editId="4C79222E">
            <wp:extent cx="5486400" cy="3340191"/>
            <wp:effectExtent l="0" t="0" r="0" b="0"/>
            <wp:docPr id="207" name="Picture 207" descr="Microsoft Azure &#10;SQL databases &gt; &#10;SQL Database &#10;Server &#10;New server &#10;Server &#10;Create a new server &#10;larsonsqlpaas &#10;la rsonsqlpaaseast &#10;q4dku2ggv8 &#10;X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SQL Database &#10;Database n arne &#10;LarsonTempSQL &#10;ubscription &#10;%rosM .Azure Intemal &#10;Resource gulp &#10;Create new Use existin g &#10;LarsonTe &#10;Select source &#10;Sarnple &#10;Sdect sanple &#10;AdventureWorksLT MI 2] &#10;Configure required settings &#10;Want to use SQL elastic &#10;Yes O Not now &#10;tie &#10;S2 Standard &#10;Collation &#10;Specified by sample &#10;Defaul... &#10;Defaul... &#10;Defaul... &#10;New server &#10;Server n anne &#10;I arsonsqttemp &#10;r login &#10;rm password &#10;.database.wi n dows net &#10;Create VI 2 server (Latest update) &#10;Y] Allow azwe services to accæs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icrosoft Azure &#10;SQL databases &gt; &#10;SQL Database &#10;Server &#10;New server &#10;Server &#10;Create a new server &#10;larsonsqlpaas &#10;la rsonsqlpaaseast &#10;q4dku2ggv8 &#10;X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SQL Database &#10;Database n arne &#10;LarsonTempSQL &#10;ubscription &#10;%rosM .Azure Intemal &#10;Resource gulp &#10;Create new Use existin g &#10;LarsonTe &#10;Select source &#10;Sarnple &#10;Sdect sanple &#10;AdventureWorksLT MI 2] &#10;Configure required settings &#10;Want to use SQL elastic &#10;Yes O Not now &#10;tie &#10;S2 Standard &#10;Collation &#10;Specified by sample &#10;Defaul... &#10;Defaul... &#10;Defaul... &#10;New server &#10;Server n anne &#10;I arsonsqttemp &#10;r login &#10;rm password &#10;.database.wi n dows net &#10;Create VI 2 server (Latest update) &#10;Y] Allow azwe services to accæs serve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40191"/>
                    </a:xfrm>
                    <a:prstGeom prst="rect">
                      <a:avLst/>
                    </a:prstGeom>
                    <a:noFill/>
                    <a:ln>
                      <a:noFill/>
                    </a:ln>
                  </pic:spPr>
                </pic:pic>
              </a:graphicData>
            </a:graphic>
          </wp:inline>
        </w:drawing>
      </w:r>
    </w:p>
    <w:p w14:paraId="312B5B0D" w14:textId="67C8DB61" w:rsidR="0098621F" w:rsidRDefault="0098621F" w:rsidP="0098621F">
      <w:pPr>
        <w:pStyle w:val="ListParagraph"/>
      </w:pPr>
    </w:p>
    <w:p w14:paraId="2D943C49" w14:textId="77777777" w:rsidR="0098621F" w:rsidRDefault="0098621F" w:rsidP="0098621F">
      <w:pPr>
        <w:pStyle w:val="ListParagraph"/>
      </w:pPr>
    </w:p>
    <w:p w14:paraId="2F7875A2" w14:textId="77777777" w:rsidR="0098621F" w:rsidRDefault="0098621F" w:rsidP="0098621F">
      <w:pPr>
        <w:pStyle w:val="ListParagraph"/>
      </w:pPr>
    </w:p>
    <w:p w14:paraId="2E21EF39" w14:textId="77777777" w:rsidR="0098621F" w:rsidRDefault="0098621F" w:rsidP="0098621F">
      <w:pPr>
        <w:pStyle w:val="ListParagraph"/>
      </w:pPr>
    </w:p>
    <w:p w14:paraId="1615BCF7" w14:textId="77777777" w:rsidR="0098621F" w:rsidRDefault="0098621F" w:rsidP="0098621F">
      <w:pPr>
        <w:pStyle w:val="ListParagraph"/>
      </w:pPr>
    </w:p>
    <w:p w14:paraId="4AFC8BEF" w14:textId="77777777" w:rsidR="0098621F" w:rsidRDefault="0098621F" w:rsidP="0098621F">
      <w:pPr>
        <w:pStyle w:val="ListParagraph"/>
      </w:pPr>
    </w:p>
    <w:p w14:paraId="45377C2D" w14:textId="77777777" w:rsidR="0098621F" w:rsidRDefault="0098621F" w:rsidP="0098621F">
      <w:pPr>
        <w:pStyle w:val="ListParagraph"/>
      </w:pPr>
    </w:p>
    <w:p w14:paraId="193D0AE4" w14:textId="77777777" w:rsidR="0098621F" w:rsidRDefault="0098621F" w:rsidP="0098621F">
      <w:pPr>
        <w:pStyle w:val="ListParagraph"/>
      </w:pPr>
    </w:p>
    <w:p w14:paraId="1EC677EB" w14:textId="77777777" w:rsidR="0098621F" w:rsidRDefault="0098621F" w:rsidP="0098621F">
      <w:pPr>
        <w:pStyle w:val="ListParagraph"/>
      </w:pPr>
    </w:p>
    <w:p w14:paraId="0795B117" w14:textId="77777777" w:rsidR="0098621F" w:rsidRDefault="0098621F" w:rsidP="0098621F">
      <w:pPr>
        <w:pStyle w:val="ListParagraph"/>
      </w:pPr>
    </w:p>
    <w:p w14:paraId="16124BB7" w14:textId="77777777" w:rsidR="0098621F" w:rsidRDefault="0098621F" w:rsidP="0098621F">
      <w:pPr>
        <w:pStyle w:val="ListParagraph"/>
      </w:pPr>
    </w:p>
    <w:p w14:paraId="3E2A675D" w14:textId="77777777" w:rsidR="0098621F" w:rsidRDefault="0098621F" w:rsidP="0098621F">
      <w:pPr>
        <w:pStyle w:val="ListParagraph"/>
      </w:pPr>
    </w:p>
    <w:p w14:paraId="1FD4460C" w14:textId="77777777" w:rsidR="0098621F" w:rsidRDefault="0098621F" w:rsidP="0098621F">
      <w:pPr>
        <w:pStyle w:val="ListParagraph"/>
      </w:pPr>
    </w:p>
    <w:p w14:paraId="3BACBCAB" w14:textId="77777777" w:rsidR="0098621F" w:rsidRDefault="0098621F" w:rsidP="0098621F">
      <w:pPr>
        <w:pStyle w:val="ListParagraph"/>
      </w:pPr>
    </w:p>
    <w:p w14:paraId="15E8CE19" w14:textId="77777777" w:rsidR="0098621F" w:rsidRDefault="0098621F" w:rsidP="0098621F">
      <w:pPr>
        <w:pStyle w:val="ListParagraph"/>
      </w:pPr>
    </w:p>
    <w:p w14:paraId="0041BF5A" w14:textId="77777777" w:rsidR="0098621F" w:rsidRDefault="0098621F" w:rsidP="0098621F">
      <w:pPr>
        <w:pStyle w:val="ListParagraph"/>
      </w:pPr>
    </w:p>
    <w:p w14:paraId="4598EF01" w14:textId="77777777" w:rsidR="0098621F" w:rsidRDefault="0098621F" w:rsidP="0098621F">
      <w:pPr>
        <w:pStyle w:val="ListParagraph"/>
      </w:pPr>
    </w:p>
    <w:p w14:paraId="4EDBC81A" w14:textId="77777777" w:rsidR="0098621F" w:rsidRDefault="0098621F" w:rsidP="0098621F">
      <w:pPr>
        <w:pStyle w:val="ListParagraph"/>
      </w:pPr>
    </w:p>
    <w:p w14:paraId="1D07C7D3" w14:textId="77777777" w:rsidR="0098621F" w:rsidRDefault="0098621F" w:rsidP="0098621F">
      <w:pPr>
        <w:pStyle w:val="ListParagraph"/>
      </w:pPr>
    </w:p>
    <w:p w14:paraId="49094B32" w14:textId="77777777" w:rsidR="0098621F" w:rsidRDefault="0098621F" w:rsidP="0098621F">
      <w:pPr>
        <w:pStyle w:val="ListParagraph"/>
      </w:pPr>
    </w:p>
    <w:p w14:paraId="0D55D9F2" w14:textId="77777777" w:rsidR="0098621F" w:rsidRDefault="0098621F" w:rsidP="0098621F">
      <w:pPr>
        <w:pStyle w:val="ListParagraph"/>
      </w:pPr>
    </w:p>
    <w:p w14:paraId="500B0804" w14:textId="77777777" w:rsidR="0098621F" w:rsidRDefault="0098621F" w:rsidP="0098621F">
      <w:pPr>
        <w:pStyle w:val="ListParagraph"/>
      </w:pPr>
    </w:p>
    <w:p w14:paraId="1F94F4B4" w14:textId="313BA672" w:rsidR="0098621F" w:rsidRDefault="0098621F" w:rsidP="004E6586">
      <w:pPr>
        <w:pStyle w:val="ListParagraph"/>
        <w:numPr>
          <w:ilvl w:val="0"/>
          <w:numId w:val="19"/>
        </w:numPr>
      </w:pPr>
      <w:r>
        <w:lastRenderedPageBreak/>
        <w:t>Select Pricing Tier, explore some of the ranges and features</w:t>
      </w:r>
      <w:r w:rsidR="005B61B3">
        <w:t>, Click Create</w:t>
      </w:r>
    </w:p>
    <w:p w14:paraId="346D57B4" w14:textId="5DD7A3F1" w:rsidR="0098621F" w:rsidRDefault="0098621F" w:rsidP="0098621F">
      <w:pPr>
        <w:pStyle w:val="ListParagraph"/>
      </w:pPr>
      <w:r>
        <w:rPr>
          <w:rFonts w:ascii="Calibri" w:hAnsi="Calibri"/>
          <w:noProof/>
        </w:rPr>
        <w:drawing>
          <wp:inline distT="0" distB="0" distL="0" distR="0" wp14:anchorId="740EE2B2" wp14:editId="40693303">
            <wp:extent cx="5486400" cy="4559571"/>
            <wp:effectExtent l="0" t="0" r="0" b="0"/>
            <wp:docPr id="208" name="Picture 208" descr="Microsoft Azure &#10;SQL databases &gt; &#10;SQL Database &#10;Choose your pricing &#10;Choose your pricing &#10;SQL Database &#10;Database n arne &#10;LarsonTempSQL &#10;ubscription &#10;%rosM .Azure Intemal &#10;Resource gulp &#10;Create new Use existin g &#10;LarsonTe &#10;Select source &#10;Sarnple &#10;Sdect sanple &#10;AdventureWorksLT MI 2] &#10;larsonsqltemp (West US) &#10;Want to use SQL elastic &#10;Yes O Not now &#10;tie &#10;S2 Standard &#10;Collation &#10;Specified by sample &#10;to &#10;Automation options &#10;and witin æch ærvice &#10;uniG (DTI's) Q*city of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Help + support &#10;More services &#10;Point In Tink Restore... &#10;3,720.00 &#10;uso,'VONTH ESTIMATED 31 &#10;Sta n d &#10;Geo-Replication &#10;Point In Time Restwe... &#10;Auditing &#10;7,000.11 &#10;uso,'MCNTH &#10;I Stand &#10;Point In Tink Restore... &#10;15,999.97 &#10;uson.'0NTH (ESTIMATED 31 PIE &#10;S2 Stand &#10;10 &#10;DTUs &#10;up to 250 &#10;Point In Tink Restore... &#10;15.00 &#10;20 &#10;DTUs &#10;up to 250 &#10;Geo-Replication &#10;Point In Time Restwe... &#10;Auditing &#10;30.00 &#10;50 &#10;DTUs &#10;up to 250 &#10;Point In Tink Restore... &#10;75.02 &#10;uso,'VONTH ESTIMATED 31 SO &#10;uso,'MCNTH (ESTIMATED Sl &#10;so,'VONTH ESTIMATED 31 sa &#10;100 &#10;DTUs &#10;up to 250 &#10;Point In Tink Restore... &#10;Available uüy fw latem &#10;5 &#10;DTUs &#10;up to 263 &#10;Geo-Replication &#10;Point In Time Restwe... &#10;Aud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crosoft Azure &#10;SQL databases &gt; &#10;SQL Database &#10;Choose your pricing &#10;Choose your pricing &#10;SQL Database &#10;Database n arne &#10;LarsonTempSQL &#10;ubscription &#10;%rosM .Azure Intemal &#10;Resource gulp &#10;Create new Use existin g &#10;LarsonTe &#10;Select source &#10;Sarnple &#10;Sdect sanple &#10;AdventureWorksLT MI 2] &#10;larsonsqltemp (West US) &#10;Want to use SQL elastic &#10;Yes O Not now &#10;tie &#10;S2 Standard &#10;Collation &#10;Specified by sample &#10;to &#10;Automation options &#10;and witin æch ærvice &#10;uniG (DTI's) Q*city of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Help + support &#10;More services &#10;Point In Tink Restore... &#10;3,720.00 &#10;uso,'VONTH ESTIMATED 31 &#10;Sta n d &#10;Geo-Replication &#10;Point In Time Restwe... &#10;Auditing &#10;7,000.11 &#10;uso,'MCNTH &#10;I Stand &#10;Point In Tink Restore... &#10;15,999.97 &#10;uson.'0NTH (ESTIMATED 31 PIE &#10;S2 Stand &#10;10 &#10;DTUs &#10;up to 250 &#10;Point In Tink Restore... &#10;15.00 &#10;20 &#10;DTUs &#10;up to 250 &#10;Geo-Replication &#10;Point In Time Restwe... &#10;Auditing &#10;30.00 &#10;50 &#10;DTUs &#10;up to 250 &#10;Point In Tink Restore... &#10;75.02 &#10;uso,'VONTH ESTIMATED 31 SO &#10;uso,'MCNTH (ESTIMATED Sl &#10;so,'VONTH ESTIMATED 31 sa &#10;100 &#10;DTUs &#10;up to 250 &#10;Point In Tink Restore... &#10;Available uüy fw latem &#10;5 &#10;DTUs &#10;up to 263 &#10;Geo-Replication &#10;Point In Time Restwe... &#10;Auditing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559571"/>
                    </a:xfrm>
                    <a:prstGeom prst="rect">
                      <a:avLst/>
                    </a:prstGeom>
                    <a:noFill/>
                    <a:ln>
                      <a:noFill/>
                    </a:ln>
                  </pic:spPr>
                </pic:pic>
              </a:graphicData>
            </a:graphic>
          </wp:inline>
        </w:drawing>
      </w:r>
    </w:p>
    <w:p w14:paraId="34B92B52" w14:textId="7EF2BBDF" w:rsidR="0098621F" w:rsidRDefault="0098621F" w:rsidP="0098621F">
      <w:pPr>
        <w:pStyle w:val="ListParagraph"/>
      </w:pPr>
    </w:p>
    <w:p w14:paraId="411E62E8" w14:textId="2A23F724" w:rsidR="0098621F" w:rsidRDefault="0098621F" w:rsidP="0098621F">
      <w:pPr>
        <w:pStyle w:val="ListParagraph"/>
      </w:pPr>
    </w:p>
    <w:p w14:paraId="5C5D8EB4" w14:textId="54EC6953" w:rsidR="0098621F" w:rsidRDefault="0098621F" w:rsidP="0098621F">
      <w:pPr>
        <w:pStyle w:val="ListParagraph"/>
      </w:pPr>
    </w:p>
    <w:p w14:paraId="43A11CD4" w14:textId="556C0CD4" w:rsidR="004E6586" w:rsidRDefault="004E6586" w:rsidP="004E6586">
      <w:pPr>
        <w:pStyle w:val="Heading1"/>
      </w:pPr>
      <w:r>
        <w:t>[SLIDES – SQL Azure Service Levels, DTU)</w:t>
      </w:r>
    </w:p>
    <w:p w14:paraId="751A46F3"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4F550F07"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782087F1"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13A00DD0"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0CF7C08E"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1319CBC5"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1DE171B7"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34194847" w14:textId="77777777" w:rsidR="002D5C6A" w:rsidRDefault="002D5C6A" w:rsidP="002D5C6A">
      <w:pPr>
        <w:pStyle w:val="ListParagraph"/>
        <w:rPr>
          <w:rFonts w:asciiTheme="majorHAnsi" w:eastAsiaTheme="majorEastAsia" w:hAnsiTheme="majorHAnsi" w:cstheme="majorBidi"/>
          <w:color w:val="007789" w:themeColor="accent1" w:themeShade="BF"/>
          <w:sz w:val="32"/>
        </w:rPr>
      </w:pPr>
    </w:p>
    <w:p w14:paraId="4AA8FCE5" w14:textId="4CCAC521" w:rsidR="002D5C6A" w:rsidRDefault="005B61B3" w:rsidP="002D5C6A">
      <w:pPr>
        <w:pStyle w:val="ListParagraph"/>
        <w:rPr>
          <w:rFonts w:ascii="Calibri" w:hAnsi="Calibri"/>
          <w:noProof/>
        </w:rPr>
      </w:pPr>
      <w:r w:rsidRPr="005B61B3">
        <w:rPr>
          <w:rFonts w:asciiTheme="majorHAnsi" w:eastAsiaTheme="majorEastAsia" w:hAnsiTheme="majorHAnsi" w:cstheme="majorBidi"/>
          <w:color w:val="007789" w:themeColor="accent1" w:themeShade="BF"/>
          <w:sz w:val="32"/>
        </w:rPr>
        <w:t>Brief Tour of SQL Azure Database Settings</w:t>
      </w:r>
      <w:r w:rsidR="00444F59">
        <w:br/>
      </w:r>
      <w:r w:rsidR="004E6586">
        <w:rPr>
          <w:rFonts w:ascii="Calibri" w:hAnsi="Calibri"/>
          <w:noProof/>
        </w:rPr>
        <w:t xml:space="preserve">1. </w:t>
      </w:r>
      <w:r w:rsidR="002D5C6A">
        <w:rPr>
          <w:rFonts w:ascii="Calibri" w:hAnsi="Calibri"/>
          <w:noProof/>
        </w:rPr>
        <w:t>Select SQL Databases from the left menu, Select your database, Select Overview</w:t>
      </w:r>
    </w:p>
    <w:p w14:paraId="2D398566" w14:textId="7D1BA368" w:rsidR="002D5C6A" w:rsidRDefault="002D5C6A" w:rsidP="002D5C6A">
      <w:pPr>
        <w:pStyle w:val="ListParagraph"/>
        <w:rPr>
          <w:rFonts w:ascii="Calibri" w:hAnsi="Calibri"/>
          <w:noProof/>
        </w:rPr>
      </w:pPr>
      <w:r>
        <w:rPr>
          <w:rFonts w:ascii="Calibri" w:hAnsi="Calibri"/>
          <w:noProof/>
        </w:rPr>
        <w:t>You will use “Server Name” to connect from SQL Management Studio in a later step</w:t>
      </w:r>
    </w:p>
    <w:p w14:paraId="3362D653" w14:textId="0D59E164" w:rsidR="00444F59" w:rsidRDefault="002D5C6A" w:rsidP="002D5C6A">
      <w:pPr>
        <w:pStyle w:val="ListParagraph"/>
        <w:rPr>
          <w:rFonts w:ascii="Calibri" w:hAnsi="Calibri"/>
          <w:noProof/>
        </w:rPr>
      </w:pPr>
      <w:r>
        <w:rPr>
          <w:rFonts w:ascii="Calibri" w:hAnsi="Calibri"/>
          <w:noProof/>
        </w:rPr>
        <w:drawing>
          <wp:inline distT="0" distB="0" distL="0" distR="0" wp14:anchorId="2089E24F" wp14:editId="16DBD504">
            <wp:extent cx="5486400" cy="2972147"/>
            <wp:effectExtent l="0" t="0" r="0" b="0"/>
            <wp:docPr id="210" name="Picture 210" descr="port a &#10;Restore &#10;(0) &#10;Microsoft Azure &#10;SQL databases &#10;SQL databases &#10;+ Add &#10;Columns &#10;Refresh &#10;I of 3 selected — see a &#10;subscriptim? 9.'Jitch directories &#10;filter by namem &#10;Microsoft Azure Internal Consumption &#10;13 items &#10;NAME v &#10;LosAngeIesCrim e &#10;Titanic &#10;MyTestDatabase &#10;ChicagoCrime2014 &#10;Lahman3asebaII &#10;LosAngeIesCrim e &#10;LosAngeIesOEk•n Data &#10;Solano Health &#10;La rson Tem pSQL &#10;LarsonTempSQL &#10;SQL data &#10;Search (CM+D &#10;Activity &#10;Tags &#10;solve problerns &#10;Quick start &#10;Pricing tier (scale DTUs) &#10;Geo-Replicati&amp;l &#10;Auditing &amp; Threat detection &#10;Dynamic data masking &#10;Transparent data encyption &#10;P ropertiæ &#10;a Locks &#10;Automation script &#10;Alert rules &#10;Database size &#10;p &#10;Search resc &#10;Tools Copy &#10;Essenbals &#10;LarsonTempRG &#10;Online &#10;west US &#10;Export &#10;O Set server firew... &#10;larsonsq Itemp.database.windowsnet &#10;stri ngs &#10;Show database connection strings &#10;S2 standard (50 DTus) &#10;role &#10;Not configured &#10;Microsoft Azure Internal Consumption &#10;10 &#10;5684543a-ae70-4ec6-8f4b-d83d7aa112fd &#10;Monitoring &#10;Resource utilization &#10;Perform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rt a &#10;Restore &#10;(0) &#10;Microsoft Azure &#10;SQL databases &#10;SQL databases &#10;+ Add &#10;Columns &#10;Refresh &#10;I of 3 selected — see a &#10;subscriptim? 9.'Jitch directories &#10;filter by namem &#10;Microsoft Azure Internal Consumption &#10;13 items &#10;NAME v &#10;LosAngeIesCrim e &#10;Titanic &#10;MyTestDatabase &#10;ChicagoCrime2014 &#10;Lahman3asebaII &#10;LosAngeIesCrim e &#10;LosAngeIesOEk•n Data &#10;Solano Health &#10;La rson Tem pSQL &#10;LarsonTempSQL &#10;SQL data &#10;Search (CM+D &#10;Activity &#10;Tags &#10;solve problerns &#10;Quick start &#10;Pricing tier (scale DTUs) &#10;Geo-Replicati&amp;l &#10;Auditing &amp; Threat detection &#10;Dynamic data masking &#10;Transparent data encyption &#10;P ropertiæ &#10;a Locks &#10;Automation script &#10;Alert rules &#10;Database size &#10;p &#10;Search resc &#10;Tools Copy &#10;Essenbals &#10;LarsonTempRG &#10;Online &#10;west US &#10;Export &#10;O Set server firew... &#10;larsonsq Itemp.database.windowsnet &#10;stri ngs &#10;Show database connection strings &#10;S2 standard (50 DTus) &#10;role &#10;Not configured &#10;Microsoft Azure Internal Consumption &#10;10 &#10;5684543a-ae70-4ec6-8f4b-d83d7aa112fd &#10;Monitoring &#10;Resource utilization &#10;Performanc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72147"/>
                    </a:xfrm>
                    <a:prstGeom prst="rect">
                      <a:avLst/>
                    </a:prstGeom>
                    <a:noFill/>
                    <a:ln>
                      <a:noFill/>
                    </a:ln>
                  </pic:spPr>
                </pic:pic>
              </a:graphicData>
            </a:graphic>
          </wp:inline>
        </w:drawing>
      </w:r>
      <w:r w:rsidR="00444F59">
        <w:br/>
      </w:r>
    </w:p>
    <w:p w14:paraId="4C287E69" w14:textId="7AFABA36" w:rsidR="002D5C6A" w:rsidRDefault="002D5C6A" w:rsidP="004E6586">
      <w:pPr>
        <w:pStyle w:val="ListParagraph"/>
        <w:numPr>
          <w:ilvl w:val="0"/>
          <w:numId w:val="17"/>
        </w:numPr>
        <w:rPr>
          <w:rFonts w:ascii="Calibri" w:hAnsi="Calibri"/>
          <w:noProof/>
        </w:rPr>
      </w:pPr>
      <w:r>
        <w:rPr>
          <w:rFonts w:ascii="Calibri" w:hAnsi="Calibri"/>
          <w:noProof/>
        </w:rPr>
        <w:t>Click “Show database connection strings”</w:t>
      </w:r>
    </w:p>
    <w:p w14:paraId="64E28C0F" w14:textId="2BC79DEA" w:rsidR="002D5C6A" w:rsidRDefault="002D5C6A" w:rsidP="002D5C6A">
      <w:pPr>
        <w:pStyle w:val="ListParagraph"/>
        <w:rPr>
          <w:rFonts w:ascii="Calibri" w:hAnsi="Calibri"/>
          <w:noProof/>
        </w:rPr>
      </w:pPr>
      <w:r>
        <w:rPr>
          <w:rFonts w:ascii="Calibri" w:hAnsi="Calibri"/>
          <w:noProof/>
        </w:rPr>
        <w:drawing>
          <wp:inline distT="0" distB="0" distL="0" distR="0" wp14:anchorId="42B10F18" wp14:editId="7C368DC3">
            <wp:extent cx="5486400" cy="2149987"/>
            <wp:effectExtent l="0" t="0" r="0" b="3175"/>
            <wp:docPr id="211" name="Picture 211" descr="Machine generated alternative text:&#10;Microsoft Azure &#10;SQL databases &#10;SQL databases &#10;Refresh &#10;(0) &#10;Larson TempSQL &gt; Database connection strings &#10;LarsonTempSQL &#10;SQL data &#10;Search (CM+D &#10;Activity &#10;Tags &#10;solve problerns &#10;Quick start &#10;Pricing tier (scale DTUs) &#10;Geo-Replicati&amp;l &#10;Auditing &amp; Threat detection &#10;Dynamic data masking &#10;Transparent data encyption &#10;P ropertiæ &#10;a Locks &#10;Automaton script &#10;Alert rules &#10;Search rescwrces &#10;Database connection strings &#10;x &#10;+ Add &#10;Columns &#10;I of 3 selected — see a &#10;Tools Copy &#10;Essenbals &#10;LarsonTempRG &#10;Online &#10;west US &#10;Restore &#10;Export &#10;Set server firew... &#10;subscriptim? 9.'Jitch directories &#10;filter by namem &#10;Microsoft Azure Internal Consumption &#10;13 items &#10;LosAngeIesCrim e &#10;Titanic &#10;MyTestDatabase &#10;ChicagoCrime2014 &#10;Lahman3asebaII &#10;LosAngeIesCrim e &#10;LosAngeIesOEk•n Data &#10;Solano Health &#10;ADO.NET &#10;JD3C &#10;ODBC &#10;larsonsq Itemp.database.windowsnet &#10;stri ngs &#10;Show database connection strings &#10;S2 standard (50 DTus) &#10;role &#10;Not configured &#10;Microsoft Azure Internal Consumption &#10;10 &#10;5684543a-ae70-4ec6-8f4b-d83d7aa112fd &#10;Monitoring &#10;Resource utilization &#10;li.41% &#10;ADO.NET (SQL authentication) &#10;&amp; tep • . databa &#10;r_pa s rd} ; t p &#10;ADO.NET driver for SQL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Microsoft Azure &#10;SQL databases &#10;SQL databases &#10;Refresh &#10;(0) &#10;Larson TempSQL &gt; Database connection strings &#10;LarsonTempSQL &#10;SQL data &#10;Search (CM+D &#10;Activity &#10;Tags &#10;solve problerns &#10;Quick start &#10;Pricing tier (scale DTUs) &#10;Geo-Replicati&amp;l &#10;Auditing &amp; Threat detection &#10;Dynamic data masking &#10;Transparent data encyption &#10;P ropertiæ &#10;a Locks &#10;Automaton script &#10;Alert rules &#10;Search rescwrces &#10;Database connection strings &#10;x &#10;+ Add &#10;Columns &#10;I of 3 selected — see a &#10;Tools Copy &#10;Essenbals &#10;LarsonTempRG &#10;Online &#10;west US &#10;Restore &#10;Export &#10;Set server firew... &#10;subscriptim? 9.'Jitch directories &#10;filter by namem &#10;Microsoft Azure Internal Consumption &#10;13 items &#10;LosAngeIesCrim e &#10;Titanic &#10;MyTestDatabase &#10;ChicagoCrime2014 &#10;Lahman3asebaII &#10;LosAngeIesCrim e &#10;LosAngeIesOEk•n Data &#10;Solano Health &#10;ADO.NET &#10;JD3C &#10;ODBC &#10;larsonsq Itemp.database.windowsnet &#10;stri ngs &#10;Show database connection strings &#10;S2 standard (50 DTus) &#10;role &#10;Not configured &#10;Microsoft Azure Internal Consumption &#10;10 &#10;5684543a-ae70-4ec6-8f4b-d83d7aa112fd &#10;Monitoring &#10;Resource utilization &#10;li.41% &#10;ADO.NET (SQL authentication) &#10;&amp; tep • . databa &#10;r_pa s rd} ; t p &#10;ADO.NET driver for SQL server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149987"/>
                    </a:xfrm>
                    <a:prstGeom prst="rect">
                      <a:avLst/>
                    </a:prstGeom>
                    <a:noFill/>
                    <a:ln>
                      <a:noFill/>
                    </a:ln>
                  </pic:spPr>
                </pic:pic>
              </a:graphicData>
            </a:graphic>
          </wp:inline>
        </w:drawing>
      </w:r>
    </w:p>
    <w:p w14:paraId="2401D487" w14:textId="325B0B30" w:rsidR="00851B2D" w:rsidRDefault="00851B2D" w:rsidP="002D5C6A">
      <w:pPr>
        <w:pStyle w:val="ListParagraph"/>
        <w:rPr>
          <w:rFonts w:ascii="Calibri" w:hAnsi="Calibri"/>
          <w:noProof/>
        </w:rPr>
      </w:pPr>
    </w:p>
    <w:p w14:paraId="69C8FB97" w14:textId="4F401AAD" w:rsidR="00851B2D" w:rsidRDefault="00851B2D" w:rsidP="002D5C6A">
      <w:pPr>
        <w:pStyle w:val="ListParagraph"/>
        <w:rPr>
          <w:rFonts w:ascii="Calibri" w:hAnsi="Calibri"/>
          <w:noProof/>
        </w:rPr>
      </w:pPr>
    </w:p>
    <w:p w14:paraId="302E8B50" w14:textId="77777777" w:rsidR="00851B2D" w:rsidRDefault="00851B2D" w:rsidP="002D5C6A">
      <w:pPr>
        <w:pStyle w:val="ListParagraph"/>
        <w:rPr>
          <w:rFonts w:ascii="Calibri" w:hAnsi="Calibri"/>
          <w:noProof/>
        </w:rPr>
      </w:pPr>
    </w:p>
    <w:p w14:paraId="4D142214" w14:textId="77777777" w:rsidR="00851B2D" w:rsidRDefault="00851B2D" w:rsidP="002D5C6A">
      <w:pPr>
        <w:pStyle w:val="ListParagraph"/>
        <w:rPr>
          <w:rFonts w:ascii="Calibri" w:hAnsi="Calibri"/>
          <w:noProof/>
        </w:rPr>
      </w:pPr>
    </w:p>
    <w:p w14:paraId="11DB256C" w14:textId="77777777" w:rsidR="00851B2D" w:rsidRDefault="00851B2D" w:rsidP="002D5C6A">
      <w:pPr>
        <w:pStyle w:val="ListParagraph"/>
        <w:rPr>
          <w:rFonts w:ascii="Calibri" w:hAnsi="Calibri"/>
          <w:noProof/>
        </w:rPr>
      </w:pPr>
    </w:p>
    <w:p w14:paraId="2E4206AD" w14:textId="77777777" w:rsidR="00851B2D" w:rsidRDefault="00851B2D" w:rsidP="002D5C6A">
      <w:pPr>
        <w:pStyle w:val="ListParagraph"/>
        <w:rPr>
          <w:rFonts w:ascii="Calibri" w:hAnsi="Calibri"/>
          <w:noProof/>
        </w:rPr>
      </w:pPr>
    </w:p>
    <w:p w14:paraId="633B0F0C" w14:textId="77777777" w:rsidR="00851B2D" w:rsidRDefault="00851B2D" w:rsidP="002D5C6A">
      <w:pPr>
        <w:pStyle w:val="ListParagraph"/>
        <w:rPr>
          <w:rFonts w:ascii="Calibri" w:hAnsi="Calibri"/>
          <w:noProof/>
        </w:rPr>
      </w:pPr>
    </w:p>
    <w:p w14:paraId="7670DA43" w14:textId="77777777" w:rsidR="00851B2D" w:rsidRDefault="00851B2D" w:rsidP="002D5C6A">
      <w:pPr>
        <w:pStyle w:val="ListParagraph"/>
        <w:rPr>
          <w:rFonts w:ascii="Calibri" w:hAnsi="Calibri"/>
          <w:noProof/>
        </w:rPr>
      </w:pPr>
    </w:p>
    <w:p w14:paraId="5CBFAE12" w14:textId="77777777" w:rsidR="00851B2D" w:rsidRDefault="00851B2D" w:rsidP="002D5C6A">
      <w:pPr>
        <w:pStyle w:val="ListParagraph"/>
        <w:rPr>
          <w:rFonts w:ascii="Calibri" w:hAnsi="Calibri"/>
          <w:noProof/>
        </w:rPr>
      </w:pPr>
    </w:p>
    <w:p w14:paraId="76780E5D" w14:textId="77777777" w:rsidR="00851B2D" w:rsidRDefault="00851B2D" w:rsidP="002D5C6A">
      <w:pPr>
        <w:pStyle w:val="ListParagraph"/>
        <w:rPr>
          <w:rFonts w:ascii="Calibri" w:hAnsi="Calibri"/>
          <w:noProof/>
        </w:rPr>
      </w:pPr>
    </w:p>
    <w:p w14:paraId="694C43D9" w14:textId="12E63B73" w:rsidR="00851B2D" w:rsidRDefault="00851B2D" w:rsidP="004E6586">
      <w:pPr>
        <w:pStyle w:val="ListParagraph"/>
        <w:numPr>
          <w:ilvl w:val="0"/>
          <w:numId w:val="17"/>
        </w:numPr>
        <w:rPr>
          <w:rFonts w:ascii="Calibri" w:hAnsi="Calibri"/>
          <w:noProof/>
        </w:rPr>
      </w:pPr>
      <w:r>
        <w:rPr>
          <w:rFonts w:ascii="Calibri" w:hAnsi="Calibri"/>
          <w:noProof/>
        </w:rPr>
        <w:t>Connect to your SQL Azure Database from SQL Management Studio</w:t>
      </w:r>
    </w:p>
    <w:p w14:paraId="2BC04072" w14:textId="6DBDC7AA" w:rsidR="00851B2D" w:rsidRDefault="00851B2D" w:rsidP="002D5C6A">
      <w:pPr>
        <w:pStyle w:val="ListParagraph"/>
        <w:rPr>
          <w:rFonts w:ascii="Calibri" w:hAnsi="Calibri"/>
          <w:noProof/>
        </w:rPr>
      </w:pPr>
      <w:r>
        <w:rPr>
          <w:rFonts w:ascii="Calibri" w:hAnsi="Calibri"/>
          <w:noProof/>
        </w:rPr>
        <w:t>If your desktop has SQL Management Studio, use that.  If not, use SQL Management Studio on the Virtual Machine you created</w:t>
      </w:r>
    </w:p>
    <w:p w14:paraId="24A1B23B" w14:textId="1F27244C" w:rsidR="00851B2D" w:rsidRDefault="00851B2D" w:rsidP="002D5C6A">
      <w:pPr>
        <w:pStyle w:val="ListParagraph"/>
        <w:rPr>
          <w:rFonts w:ascii="Calibri" w:hAnsi="Calibri"/>
          <w:noProof/>
        </w:rPr>
      </w:pPr>
      <w:r>
        <w:rPr>
          <w:rFonts w:ascii="Calibri" w:hAnsi="Calibri"/>
          <w:noProof/>
        </w:rPr>
        <w:t>Hover over the Server Name and click on the right icon to copy.</w:t>
      </w:r>
    </w:p>
    <w:p w14:paraId="11501565" w14:textId="4E0C950D" w:rsidR="00851B2D" w:rsidRPr="002D5C6A" w:rsidRDefault="00851B2D" w:rsidP="002D5C6A">
      <w:pPr>
        <w:pStyle w:val="ListParagraph"/>
        <w:rPr>
          <w:rFonts w:ascii="Calibri" w:hAnsi="Calibri"/>
          <w:noProof/>
        </w:rPr>
      </w:pPr>
      <w:r>
        <w:rPr>
          <w:rFonts w:ascii="Calibri" w:hAnsi="Calibri"/>
          <w:noProof/>
        </w:rPr>
        <w:drawing>
          <wp:inline distT="0" distB="0" distL="0" distR="0" wp14:anchorId="3282C18C" wp14:editId="05F084B0">
            <wp:extent cx="5486400" cy="2701284"/>
            <wp:effectExtent l="0" t="0" r="0" b="4445"/>
            <wp:docPr id="212" name="Picture 212" descr="Machine generated alternative text:&#10;Tools Copy &#10;Essenbals &#10;group &#10;LarsonTempRG &#10;Online &#10;west US &#10;Restore &#10;Export &#10;O Set server firew... &#10;Microsoft Azure Internal Consumption &#10;10 &#10;5684543a-ae70-4ec6-8f4b-d83d7aa112fd &#10;Monitoring &#10;Crick to copy &#10;larsonsq Itemp.database.windowsnet &#10;stri ngs &#10;Show database connection strings &#10;S2 standard (50 DTus) &#10;role &#10;Not configu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Tools Copy &#10;Essenbals &#10;group &#10;LarsonTempRG &#10;Online &#10;west US &#10;Restore &#10;Export &#10;O Set server firew... &#10;Microsoft Azure Internal Consumption &#10;10 &#10;5684543a-ae70-4ec6-8f4b-d83d7aa112fd &#10;Monitoring &#10;Crick to copy &#10;larsonsq Itemp.database.windowsnet &#10;stri ngs &#10;Show database connection strings &#10;S2 standard (50 DTus) &#10;role &#10;Not configured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01284"/>
                    </a:xfrm>
                    <a:prstGeom prst="rect">
                      <a:avLst/>
                    </a:prstGeom>
                    <a:noFill/>
                    <a:ln>
                      <a:noFill/>
                    </a:ln>
                  </pic:spPr>
                </pic:pic>
              </a:graphicData>
            </a:graphic>
          </wp:inline>
        </w:drawing>
      </w:r>
    </w:p>
    <w:p w14:paraId="711DBE1C" w14:textId="1984BD81" w:rsidR="00444F59" w:rsidRDefault="00444F59" w:rsidP="00851B2D">
      <w:pPr>
        <w:pStyle w:val="ListParagraph"/>
        <w:ind w:left="1440"/>
      </w:pPr>
    </w:p>
    <w:p w14:paraId="6CB7DF1F" w14:textId="7D91D664" w:rsidR="00FC0F5D" w:rsidRDefault="00FC0F5D" w:rsidP="00851B2D"/>
    <w:p w14:paraId="2410B0B2" w14:textId="77777777" w:rsidR="00851B2D" w:rsidRDefault="00851B2D" w:rsidP="00851B2D">
      <w:r>
        <w:tab/>
      </w:r>
    </w:p>
    <w:p w14:paraId="43353C5F" w14:textId="77777777" w:rsidR="00851B2D" w:rsidRDefault="00851B2D" w:rsidP="00851B2D"/>
    <w:p w14:paraId="0F9DBF9D" w14:textId="77777777" w:rsidR="00851B2D" w:rsidRDefault="00851B2D" w:rsidP="00851B2D"/>
    <w:p w14:paraId="69988232" w14:textId="77777777" w:rsidR="00851B2D" w:rsidRDefault="00851B2D" w:rsidP="00851B2D"/>
    <w:p w14:paraId="7AEE6C9C" w14:textId="77777777" w:rsidR="00851B2D" w:rsidRDefault="00851B2D" w:rsidP="00851B2D"/>
    <w:p w14:paraId="008214B8" w14:textId="77777777" w:rsidR="00851B2D" w:rsidRDefault="00851B2D" w:rsidP="00851B2D"/>
    <w:p w14:paraId="68C0AE92" w14:textId="77777777" w:rsidR="00851B2D" w:rsidRDefault="00851B2D" w:rsidP="00851B2D"/>
    <w:p w14:paraId="299059FC" w14:textId="77777777" w:rsidR="00851B2D" w:rsidRDefault="00851B2D" w:rsidP="00851B2D"/>
    <w:p w14:paraId="3EA06F7C" w14:textId="77777777" w:rsidR="00851B2D" w:rsidRDefault="00851B2D" w:rsidP="00851B2D"/>
    <w:p w14:paraId="647D08F2" w14:textId="77777777" w:rsidR="00851B2D" w:rsidRDefault="00851B2D" w:rsidP="00851B2D"/>
    <w:p w14:paraId="57B0DC55" w14:textId="77777777" w:rsidR="00851B2D" w:rsidRDefault="00851B2D" w:rsidP="00851B2D"/>
    <w:p w14:paraId="5C65A6FE" w14:textId="77777777" w:rsidR="00851B2D" w:rsidRDefault="00851B2D" w:rsidP="00851B2D"/>
    <w:p w14:paraId="5EDAAFE4" w14:textId="6F968785" w:rsidR="00851B2D" w:rsidRDefault="00851B2D" w:rsidP="004E6586">
      <w:pPr>
        <w:pStyle w:val="ListParagraph"/>
        <w:numPr>
          <w:ilvl w:val="0"/>
          <w:numId w:val="17"/>
        </w:numPr>
      </w:pPr>
      <w:r>
        <w:t>Paste into SQL Management Studio connection dialog</w:t>
      </w:r>
    </w:p>
    <w:p w14:paraId="1F195E73" w14:textId="4493D08C" w:rsidR="00851B2D" w:rsidRDefault="00851B2D" w:rsidP="00851B2D">
      <w:r>
        <w:rPr>
          <w:rFonts w:ascii="Calibri" w:hAnsi="Calibri"/>
          <w:noProof/>
        </w:rPr>
        <w:drawing>
          <wp:inline distT="0" distB="0" distL="0" distR="0" wp14:anchorId="0DFB990C" wp14:editId="0D6CC4DE">
            <wp:extent cx="5486400" cy="3669066"/>
            <wp:effectExtent l="0" t="0" r="0" b="7620"/>
            <wp:docPr id="213" name="Picture 213" descr="Machine generated alternative text:&#10;Connect to Server &#10;Server type &#10;Server name: &#10;Authentication. &#10;Login: &#10;Password. &#10;x &#10;SQL Server &#10;Database Engina &#10;larzonsqltamp .database windowsnat &#10;SQL Server Authentication &#10;[3 Ramamber password &#10;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Connect to Server &#10;Server type &#10;Server name: &#10;Authentication. &#10;Login: &#10;Password. &#10;x &#10;SQL Server &#10;Database Engina &#10;larzonsqltamp .database windowsnat &#10;SQL Server Authentication &#10;[3 Ramamber password &#10;Connec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69066"/>
                    </a:xfrm>
                    <a:prstGeom prst="rect">
                      <a:avLst/>
                    </a:prstGeom>
                    <a:noFill/>
                    <a:ln>
                      <a:noFill/>
                    </a:ln>
                  </pic:spPr>
                </pic:pic>
              </a:graphicData>
            </a:graphic>
          </wp:inline>
        </w:drawing>
      </w:r>
    </w:p>
    <w:p w14:paraId="1F9D1E1D" w14:textId="77777777" w:rsidR="00144F76" w:rsidRDefault="00144F76">
      <w:r>
        <w:t xml:space="preserve">If you connected from your desktop you will probably get a firewall message.  This is because, by default SQL Azure Database only allows access from resources within Azure.  </w:t>
      </w:r>
    </w:p>
    <w:p w14:paraId="0E1A64B1" w14:textId="7441DC57" w:rsidR="00144F76" w:rsidRDefault="00144F76">
      <w:r>
        <w:t>If you connected from a VM you will not get this message, since that VM is in your Azure environment.</w:t>
      </w:r>
    </w:p>
    <w:p w14:paraId="2CBB570B" w14:textId="77777777" w:rsidR="005319C0" w:rsidRDefault="00144F76">
      <w:r>
        <w:rPr>
          <w:rFonts w:ascii="Calibri" w:hAnsi="Calibri"/>
          <w:noProof/>
        </w:rPr>
        <w:drawing>
          <wp:inline distT="0" distB="0" distL="0" distR="0" wp14:anchorId="038B91B8" wp14:editId="699220CF">
            <wp:extent cx="3036194" cy="2057400"/>
            <wp:effectExtent l="0" t="0" r="0" b="0"/>
            <wp:docPr id="214" name="Picture 214" descr="Machine generated alternative text:&#10;Conne &#10;New Firewall Rule &#10;x &#10;Server na &#10;Authenti &#10;Login: &#10;pa &#10;Your cliant IP address does not have access to tha server. Sign in to &#10;an Azura account and create a nawfirawall n-Jle to anable access. &#10;Azura account &#10;You ara not signad in to Microsoft Azure &#10;Sign ln. &#10;firewall rule &#10;my client 1108.225.58.175} &#10;Add my subnet IP range &#10;From 108.225.56.0 &#10;To 108.225.56.255 &#10;Cancel &#10;•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Conne &#10;New Firewall Rule &#10;x &#10;Server na &#10;Authenti &#10;Login: &#10;pa &#10;Your cliant IP address does not have access to tha server. Sign in to &#10;an Azura account and create a nawfirawall n-Jle to anable access. &#10;Azura account &#10;You ara not signad in to Microsoft Azure &#10;Sign ln. &#10;firewall rule &#10;my client 1108.225.58.175} &#10;Add my subnet IP range &#10;From 108.225.56.0 &#10;To 108.225.56.255 &#10;Cancel &#10;•ons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7135" cy="2058038"/>
                    </a:xfrm>
                    <a:prstGeom prst="rect">
                      <a:avLst/>
                    </a:prstGeom>
                    <a:noFill/>
                    <a:ln>
                      <a:noFill/>
                    </a:ln>
                  </pic:spPr>
                </pic:pic>
              </a:graphicData>
            </a:graphic>
          </wp:inline>
        </w:drawing>
      </w:r>
    </w:p>
    <w:p w14:paraId="0B3DFF7D" w14:textId="50FB664C" w:rsidR="005319C0" w:rsidRDefault="005319C0">
      <w:r>
        <w:t>Note your Client I.P.</w:t>
      </w:r>
    </w:p>
    <w:p w14:paraId="5402495D" w14:textId="77777777" w:rsidR="005319C0" w:rsidRDefault="005319C0"/>
    <w:p w14:paraId="788A34A5" w14:textId="5D7B6FD5" w:rsidR="005319C0" w:rsidRDefault="005319C0" w:rsidP="004E6586">
      <w:pPr>
        <w:pStyle w:val="ListParagraph"/>
        <w:numPr>
          <w:ilvl w:val="0"/>
          <w:numId w:val="17"/>
        </w:numPr>
      </w:pPr>
      <w:r>
        <w:t>From your SQL Azure Database, select “Set Server Firewall”</w:t>
      </w:r>
    </w:p>
    <w:p w14:paraId="1A274FC2" w14:textId="77777777" w:rsidR="005319C0" w:rsidRDefault="005319C0">
      <w:r>
        <w:rPr>
          <w:noProof/>
        </w:rPr>
        <w:drawing>
          <wp:inline distT="0" distB="0" distL="0" distR="0" wp14:anchorId="438F8EA0" wp14:editId="51289109">
            <wp:extent cx="5486400" cy="341503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15030"/>
                    </a:xfrm>
                    <a:prstGeom prst="rect">
                      <a:avLst/>
                    </a:prstGeom>
                  </pic:spPr>
                </pic:pic>
              </a:graphicData>
            </a:graphic>
          </wp:inline>
        </w:drawing>
      </w:r>
    </w:p>
    <w:p w14:paraId="526B0036" w14:textId="77777777" w:rsidR="005319C0" w:rsidRDefault="005319C0"/>
    <w:p w14:paraId="212DFA4B" w14:textId="77777777" w:rsidR="004E6586" w:rsidRDefault="004E6586"/>
    <w:p w14:paraId="6E8599A4" w14:textId="77777777" w:rsidR="004E6586" w:rsidRDefault="004E6586"/>
    <w:p w14:paraId="6FCB78E3" w14:textId="77777777" w:rsidR="004E6586" w:rsidRDefault="004E6586"/>
    <w:p w14:paraId="1B57D216" w14:textId="77777777" w:rsidR="004E6586" w:rsidRDefault="004E6586"/>
    <w:p w14:paraId="48B76D5B" w14:textId="77777777" w:rsidR="004E6586" w:rsidRDefault="004E6586"/>
    <w:p w14:paraId="7CBF8D36" w14:textId="77777777" w:rsidR="004E6586" w:rsidRDefault="004E6586"/>
    <w:p w14:paraId="31637625" w14:textId="77777777" w:rsidR="004E6586" w:rsidRDefault="004E6586"/>
    <w:p w14:paraId="126CDFBD" w14:textId="77777777" w:rsidR="004E6586" w:rsidRDefault="004E6586"/>
    <w:p w14:paraId="2A7A3A34" w14:textId="77777777" w:rsidR="004E6586" w:rsidRDefault="004E6586"/>
    <w:p w14:paraId="6B47D3DA" w14:textId="77777777" w:rsidR="004E6586" w:rsidRDefault="004E6586"/>
    <w:p w14:paraId="0E5D0044" w14:textId="77777777" w:rsidR="004E6586" w:rsidRDefault="004E6586"/>
    <w:p w14:paraId="5BFD39AA" w14:textId="2D41B930" w:rsidR="005319C0" w:rsidRDefault="005319C0" w:rsidP="004E6586">
      <w:pPr>
        <w:pStyle w:val="ListParagraph"/>
        <w:numPr>
          <w:ilvl w:val="0"/>
          <w:numId w:val="17"/>
        </w:numPr>
      </w:pPr>
      <w:r>
        <w:lastRenderedPageBreak/>
        <w:t>Type in your Client IP (as shown in the SSMS firewall error dialog).  Name the Rule</w:t>
      </w:r>
    </w:p>
    <w:p w14:paraId="53E7E6EB" w14:textId="12583E67" w:rsidR="005319C0" w:rsidRDefault="005319C0" w:rsidP="004E6586">
      <w:pPr>
        <w:pStyle w:val="ListParagraph"/>
        <w:numPr>
          <w:ilvl w:val="0"/>
          <w:numId w:val="17"/>
        </w:numPr>
      </w:pPr>
      <w:r>
        <w:t>Click Save</w:t>
      </w:r>
    </w:p>
    <w:p w14:paraId="1BE9E5CD" w14:textId="77777777" w:rsidR="00BB5855" w:rsidRDefault="005319C0">
      <w:r>
        <w:rPr>
          <w:rFonts w:ascii="Calibri" w:hAnsi="Calibri"/>
          <w:noProof/>
        </w:rPr>
        <w:drawing>
          <wp:inline distT="0" distB="0" distL="0" distR="0" wp14:anchorId="47671660" wp14:editId="64679727">
            <wp:extent cx="5486400" cy="3187471"/>
            <wp:effectExtent l="0" t="0" r="0" b="0"/>
            <wp:docPr id="219" name="Picture 219" descr="Machine generated alternative text:&#10;larsonsqltemp - Firewall &#10;Search (Ctrl*&quot; &#10;Activity log &#10;Access ccntrol 0.4M) &#10;Tags &#10;X Diagnose and solve problems &#10;Firewall &#10;Lorvterm backup retention &#10;&amp; Threat detection &#10;Save &#10;+ dient IP &#10;X Discard &#10;Connections from Ps belcw prwides access to all the databases in &#10;I arsonsqltemp. &#10;Allcnv access to Azure services &#10;Chent IP addræs &#10;108225.56175 &#10;START &#10;108255.56175 &#10;108255.561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hine generated alternative text:&#10;larsonsqltemp - Firewall &#10;Search (Ctrl*&quot; &#10;Activity log &#10;Access ccntrol 0.4M) &#10;Tags &#10;X Diagnose and solve problems &#10;Firewall &#10;Lorvterm backup retention &#10;&amp; Threat detection &#10;Save &#10;+ dient IP &#10;X Discard &#10;Connections from Ps belcw prwides access to all the databases in &#10;I arsonsqltemp. &#10;Allcnv access to Azure services &#10;Chent IP addræs &#10;108225.56175 &#10;START &#10;108255.56175 &#10;108255.56175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187471"/>
                    </a:xfrm>
                    <a:prstGeom prst="rect">
                      <a:avLst/>
                    </a:prstGeom>
                    <a:noFill/>
                    <a:ln>
                      <a:noFill/>
                    </a:ln>
                  </pic:spPr>
                </pic:pic>
              </a:graphicData>
            </a:graphic>
          </wp:inline>
        </w:drawing>
      </w:r>
    </w:p>
    <w:p w14:paraId="670AC3AE" w14:textId="77777777" w:rsidR="00BB5855" w:rsidRDefault="00BB5855"/>
    <w:p w14:paraId="330E5982" w14:textId="77777777" w:rsidR="00BB5855" w:rsidRDefault="00BB5855"/>
    <w:p w14:paraId="3CBA6836" w14:textId="40853C0D" w:rsidR="00BB5855" w:rsidRDefault="00BB5855" w:rsidP="004E6586">
      <w:pPr>
        <w:pStyle w:val="ListParagraph"/>
        <w:numPr>
          <w:ilvl w:val="0"/>
          <w:numId w:val="17"/>
        </w:numPr>
      </w:pPr>
      <w:r>
        <w:t>Compare Properties of SQL in a VM vs. SQL Azure</w:t>
      </w:r>
    </w:p>
    <w:p w14:paraId="684A0D95" w14:textId="509C21B4" w:rsidR="00BB5855" w:rsidRDefault="00BB5855" w:rsidP="004E6586">
      <w:pPr>
        <w:pStyle w:val="ListParagraph"/>
        <w:numPr>
          <w:ilvl w:val="0"/>
          <w:numId w:val="17"/>
        </w:numPr>
      </w:pPr>
      <w:r>
        <w:t>In SSMS connected to the SQL Instance created when you created the Virtual Machine, Right Click on a database and browse the properties</w:t>
      </w:r>
    </w:p>
    <w:p w14:paraId="47A2A4E5" w14:textId="028AD9FE" w:rsidR="00BB5855" w:rsidRDefault="00BB5855">
      <w:r>
        <w:rPr>
          <w:rFonts w:ascii="Calibri" w:hAnsi="Calibri"/>
          <w:noProof/>
        </w:rPr>
        <w:drawing>
          <wp:inline distT="0" distB="0" distL="0" distR="0" wp14:anchorId="0F60CDA4" wp14:editId="5117C25F">
            <wp:extent cx="5486400" cy="2495926"/>
            <wp:effectExtent l="0" t="0" r="0" b="0"/>
            <wp:docPr id="221" name="Picture 221" descr="Machine generated alternative text:&#10;d &#10;Server Properties &#10;Select a &#10;G an aral &#10;Memory &#10;Security &#10;Connections &#10;Database Settings &#10;Advanced &#10;LARSONTEMPSQL &#10;Scnpt Help &#10;DefauH index fill factor &#10;Backup and restore &#10;Specfy ho',v long SQL Server Rill natt for a ne',v tapa &#10;Watt indafinttaly &#10;@ Try once &#10;Try for &#10;DefauH backup media retention On days) &#10;minu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hine generated alternative text:&#10;d &#10;Server Properties &#10;Select a &#10;G an aral &#10;Memory &#10;Security &#10;Connections &#10;Database Settings &#10;Advanced &#10;LARSONTEMPSQL &#10;Scnpt Help &#10;DefauH index fill factor &#10;Backup and restore &#10;Specfy ho',v long SQL Server Rill natt for a ne',v tapa &#10;Watt indafinttaly &#10;@ Try once &#10;Try for &#10;DefauH backup media retention On days) &#10;minut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495926"/>
                    </a:xfrm>
                    <a:prstGeom prst="rect">
                      <a:avLst/>
                    </a:prstGeom>
                    <a:noFill/>
                    <a:ln>
                      <a:noFill/>
                    </a:ln>
                  </pic:spPr>
                </pic:pic>
              </a:graphicData>
            </a:graphic>
          </wp:inline>
        </w:drawing>
      </w:r>
    </w:p>
    <w:p w14:paraId="5048CA91" w14:textId="3D23921B" w:rsidR="00BB5855" w:rsidRDefault="00BB5855"/>
    <w:p w14:paraId="4AE718CC" w14:textId="7358DAAD" w:rsidR="00BB5855" w:rsidRDefault="00BB5855" w:rsidP="00204DCB">
      <w:pPr>
        <w:pStyle w:val="ListParagraph"/>
        <w:numPr>
          <w:ilvl w:val="0"/>
          <w:numId w:val="17"/>
        </w:numPr>
      </w:pPr>
      <w:r>
        <w:lastRenderedPageBreak/>
        <w:t>Do the same from SSMS connected to the SQL Azure database</w:t>
      </w:r>
    </w:p>
    <w:p w14:paraId="46696264" w14:textId="0AA840BD" w:rsidR="00B10BB1" w:rsidRDefault="00BB5855">
      <w:pPr>
        <w:rPr>
          <w:rFonts w:asciiTheme="majorHAnsi" w:eastAsiaTheme="majorEastAsia" w:hAnsiTheme="majorHAnsi" w:cstheme="majorBidi"/>
          <w:color w:val="007789" w:themeColor="accent1" w:themeShade="BF"/>
          <w:sz w:val="32"/>
        </w:rPr>
      </w:pPr>
      <w:r>
        <w:rPr>
          <w:rFonts w:ascii="Calibri" w:hAnsi="Calibri"/>
          <w:noProof/>
        </w:rPr>
        <w:drawing>
          <wp:inline distT="0" distB="0" distL="0" distR="0" wp14:anchorId="73C859C4" wp14:editId="218A111A">
            <wp:extent cx="5486400" cy="2354580"/>
            <wp:effectExtent l="0" t="0" r="0" b="7620"/>
            <wp:docPr id="220" name="Picture 220" descr="Machine generated alternative text:&#10;Database Properties - LarsonTempSQL &#10;Select a &#10;Script &#10;Ganaral &#10;Options &#10;Change Tracking &#10;Pamissions &#10;Quay Store &#10;x &#10;Halp &#10;[Habase &#10;Name &#10;Status &#10;Owner &#10;Date Creatad &#10;Size &#10;Space Available &#10;Number of users &#10;Mairtenance &#10;Collation &#10;Normal &#10;Scott &#10;I l/2S/2016 PM &#10;258000.00 MB &#10;MB &#1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hine generated alternative text:&#10;Database Properties - LarsonTempSQL &#10;Select a &#10;Script &#10;Ganaral &#10;Options &#10;Change Tracking &#10;Pamissions &#10;Quay Store &#10;x &#10;Halp &#10;[Habase &#10;Name &#10;Status &#10;Owner &#10;Date Creatad &#10;Size &#10;Space Available &#10;Number of users &#10;Mairtenance &#10;Collation &#10;Normal &#10;Scott &#10;I l/2S/2016 PM &#10;258000.00 MB &#10;MB &#10;4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354580"/>
                    </a:xfrm>
                    <a:prstGeom prst="rect">
                      <a:avLst/>
                    </a:prstGeom>
                    <a:noFill/>
                    <a:ln>
                      <a:noFill/>
                    </a:ln>
                  </pic:spPr>
                </pic:pic>
              </a:graphicData>
            </a:graphic>
          </wp:inline>
        </w:drawing>
      </w:r>
      <w:r w:rsidR="00B10BB1">
        <w:br w:type="page"/>
      </w:r>
    </w:p>
    <w:p w14:paraId="4AF216EF" w14:textId="0332FD4A" w:rsidR="00923E12" w:rsidRDefault="002E684A" w:rsidP="00923E12">
      <w:pPr>
        <w:pStyle w:val="Heading1"/>
      </w:pPr>
      <w:r>
        <w:lastRenderedPageBreak/>
        <w:t>Optional:  Connect to SQL Azure From Power BI Desktop</w:t>
      </w:r>
    </w:p>
    <w:p w14:paraId="23A97909" w14:textId="77777777" w:rsidR="00C542C0" w:rsidRDefault="00C542C0" w:rsidP="00C542C0">
      <w:pPr>
        <w:pStyle w:val="Heading1"/>
      </w:pPr>
    </w:p>
    <w:p w14:paraId="4B21BA68" w14:textId="77777777" w:rsidR="00C542C0" w:rsidRDefault="00C542C0" w:rsidP="00C542C0">
      <w:pPr>
        <w:pStyle w:val="Heading1"/>
      </w:pPr>
    </w:p>
    <w:p w14:paraId="3DADC344" w14:textId="77777777" w:rsidR="00C542C0" w:rsidRDefault="00C542C0" w:rsidP="00C542C0">
      <w:pPr>
        <w:pStyle w:val="Heading1"/>
      </w:pPr>
    </w:p>
    <w:p w14:paraId="70BD9F4D" w14:textId="77777777" w:rsidR="00C542C0" w:rsidRDefault="00C542C0" w:rsidP="00C542C0">
      <w:pPr>
        <w:pStyle w:val="Heading1"/>
      </w:pPr>
    </w:p>
    <w:p w14:paraId="6EC65DD4" w14:textId="77777777" w:rsidR="00C542C0" w:rsidRDefault="00C542C0" w:rsidP="00C542C0">
      <w:pPr>
        <w:pStyle w:val="Heading1"/>
      </w:pPr>
    </w:p>
    <w:p w14:paraId="28CDA994" w14:textId="77777777" w:rsidR="00C542C0" w:rsidRDefault="00C542C0" w:rsidP="00C542C0">
      <w:pPr>
        <w:pStyle w:val="Heading1"/>
      </w:pPr>
    </w:p>
    <w:p w14:paraId="56F8E716" w14:textId="77777777" w:rsidR="00C542C0" w:rsidRDefault="00C542C0" w:rsidP="00C542C0">
      <w:pPr>
        <w:pStyle w:val="Heading1"/>
      </w:pPr>
    </w:p>
    <w:p w14:paraId="32A79966" w14:textId="77777777" w:rsidR="00C542C0" w:rsidRDefault="00C542C0" w:rsidP="00C542C0">
      <w:pPr>
        <w:pStyle w:val="Heading1"/>
      </w:pPr>
    </w:p>
    <w:p w14:paraId="5CB64967" w14:textId="77777777" w:rsidR="00C542C0" w:rsidRDefault="00C542C0" w:rsidP="00C542C0">
      <w:pPr>
        <w:pStyle w:val="Heading1"/>
      </w:pPr>
    </w:p>
    <w:p w14:paraId="6E8678BE" w14:textId="77777777" w:rsidR="00C542C0" w:rsidRDefault="00C542C0" w:rsidP="00C542C0">
      <w:pPr>
        <w:pStyle w:val="Heading1"/>
      </w:pPr>
    </w:p>
    <w:p w14:paraId="57DBBE03" w14:textId="77777777" w:rsidR="00C542C0" w:rsidRDefault="00C542C0" w:rsidP="00C542C0">
      <w:pPr>
        <w:pStyle w:val="Heading1"/>
      </w:pPr>
    </w:p>
    <w:p w14:paraId="4368C226" w14:textId="77777777" w:rsidR="00C542C0" w:rsidRDefault="00C542C0" w:rsidP="00C542C0">
      <w:pPr>
        <w:pStyle w:val="Heading1"/>
      </w:pPr>
    </w:p>
    <w:p w14:paraId="6008DFC2" w14:textId="77777777" w:rsidR="00C542C0" w:rsidRDefault="00C542C0" w:rsidP="00C542C0">
      <w:pPr>
        <w:pStyle w:val="Heading1"/>
      </w:pPr>
    </w:p>
    <w:p w14:paraId="1001E52F" w14:textId="77777777" w:rsidR="00C542C0" w:rsidRDefault="00C542C0" w:rsidP="00C542C0">
      <w:pPr>
        <w:pStyle w:val="Heading1"/>
      </w:pPr>
    </w:p>
    <w:p w14:paraId="0DFD57B3" w14:textId="77777777" w:rsidR="00C542C0" w:rsidRDefault="00C542C0" w:rsidP="00C542C0">
      <w:pPr>
        <w:pStyle w:val="Heading1"/>
      </w:pPr>
    </w:p>
    <w:p w14:paraId="4DDE9991" w14:textId="77777777" w:rsidR="00C542C0" w:rsidRDefault="00C542C0" w:rsidP="00C542C0">
      <w:pPr>
        <w:pStyle w:val="Heading1"/>
      </w:pPr>
    </w:p>
    <w:p w14:paraId="4D5767E6" w14:textId="77777777" w:rsidR="00C542C0" w:rsidRDefault="00C542C0" w:rsidP="00C542C0">
      <w:pPr>
        <w:pStyle w:val="Heading1"/>
      </w:pPr>
    </w:p>
    <w:p w14:paraId="065080C2" w14:textId="77777777" w:rsidR="00C542C0" w:rsidRDefault="00C542C0" w:rsidP="00C542C0">
      <w:pPr>
        <w:pStyle w:val="Heading1"/>
      </w:pPr>
    </w:p>
    <w:p w14:paraId="36B89ED8" w14:textId="77777777" w:rsidR="00C542C0" w:rsidRDefault="00C542C0" w:rsidP="00C542C0">
      <w:pPr>
        <w:pStyle w:val="Heading1"/>
      </w:pPr>
    </w:p>
    <w:p w14:paraId="2DC332F5" w14:textId="77777777" w:rsidR="00C542C0" w:rsidRDefault="00C542C0" w:rsidP="00C542C0">
      <w:pPr>
        <w:pStyle w:val="Heading1"/>
      </w:pPr>
    </w:p>
    <w:p w14:paraId="74653D06" w14:textId="77777777" w:rsidR="00C542C0" w:rsidRDefault="00C542C0" w:rsidP="00C542C0">
      <w:pPr>
        <w:pStyle w:val="Heading1"/>
      </w:pPr>
    </w:p>
    <w:p w14:paraId="0F28A55E" w14:textId="77777777" w:rsidR="00C542C0" w:rsidRDefault="00C542C0" w:rsidP="00C542C0">
      <w:pPr>
        <w:pStyle w:val="Heading1"/>
      </w:pPr>
    </w:p>
    <w:p w14:paraId="04E36B4D" w14:textId="77777777" w:rsidR="00C542C0" w:rsidRDefault="00C542C0" w:rsidP="00C542C0">
      <w:pPr>
        <w:pStyle w:val="Heading1"/>
      </w:pPr>
    </w:p>
    <w:p w14:paraId="5AEA3B97" w14:textId="77777777" w:rsidR="00C542C0" w:rsidRDefault="00C542C0" w:rsidP="00C542C0">
      <w:pPr>
        <w:pStyle w:val="Heading1"/>
      </w:pPr>
    </w:p>
    <w:p w14:paraId="7337FD0E" w14:textId="77777777" w:rsidR="00C542C0" w:rsidRDefault="00C542C0" w:rsidP="00C542C0">
      <w:pPr>
        <w:pStyle w:val="Heading1"/>
      </w:pPr>
    </w:p>
    <w:p w14:paraId="7A26AA5B" w14:textId="77777777" w:rsidR="00C542C0" w:rsidRDefault="00C542C0" w:rsidP="00C542C0">
      <w:pPr>
        <w:pStyle w:val="Heading1"/>
      </w:pPr>
    </w:p>
    <w:p w14:paraId="3342E2A2" w14:textId="77777777" w:rsidR="00C542C0" w:rsidRDefault="00C542C0" w:rsidP="00C542C0">
      <w:pPr>
        <w:pStyle w:val="Heading1"/>
      </w:pPr>
    </w:p>
    <w:p w14:paraId="68E2D02B" w14:textId="77777777" w:rsidR="00C542C0" w:rsidRDefault="00C542C0" w:rsidP="00C542C0">
      <w:pPr>
        <w:pStyle w:val="Heading1"/>
      </w:pPr>
    </w:p>
    <w:p w14:paraId="6786CCD1" w14:textId="36C33AFB" w:rsidR="00C542C0" w:rsidRDefault="00C542C0" w:rsidP="00C542C0">
      <w:pPr>
        <w:pStyle w:val="Heading1"/>
      </w:pPr>
      <w:r>
        <w:lastRenderedPageBreak/>
        <w:t>Deploying an existing database to SQL Azure Database</w:t>
      </w:r>
    </w:p>
    <w:p w14:paraId="3EB6A3A1" w14:textId="288691FF" w:rsidR="00E96855" w:rsidRDefault="00C542C0" w:rsidP="00204DCB">
      <w:pPr>
        <w:pStyle w:val="ListParagraph"/>
        <w:numPr>
          <w:ilvl w:val="0"/>
          <w:numId w:val="33"/>
        </w:numPr>
      </w:pPr>
      <w:r>
        <w:t>From SQL Management Studio in your Virtual Machine, connect to the SQL Instance that was created with the VM.</w:t>
      </w:r>
    </w:p>
    <w:p w14:paraId="3D5559C5" w14:textId="4503EB2D" w:rsidR="00C542C0" w:rsidRDefault="00C542C0" w:rsidP="000712D9">
      <w:pPr>
        <w:pStyle w:val="ListParagraph"/>
      </w:pPr>
    </w:p>
    <w:p w14:paraId="4261F756" w14:textId="6135B176" w:rsidR="00C542C0" w:rsidRDefault="00C542C0" w:rsidP="00204DCB">
      <w:pPr>
        <w:pStyle w:val="ListParagraph"/>
        <w:numPr>
          <w:ilvl w:val="0"/>
          <w:numId w:val="33"/>
        </w:numPr>
      </w:pPr>
      <w:r>
        <w:t>Right click on the Titanic Database (the one you restored earlier), Select “Deploy Database to Microsoft Azure SQL Database”</w:t>
      </w:r>
    </w:p>
    <w:p w14:paraId="38F92E2B" w14:textId="5F0A8DC3" w:rsidR="00C542C0" w:rsidRDefault="00C542C0" w:rsidP="000712D9">
      <w:pPr>
        <w:pStyle w:val="ListParagraph"/>
      </w:pPr>
      <w:r>
        <w:rPr>
          <w:rFonts w:ascii="Calibri" w:hAnsi="Calibri"/>
          <w:noProof/>
        </w:rPr>
        <w:drawing>
          <wp:inline distT="0" distB="0" distL="0" distR="0" wp14:anchorId="1B32D499" wp14:editId="08FE46E8">
            <wp:extent cx="5486400" cy="4919647"/>
            <wp:effectExtent l="0" t="0" r="0" b="0"/>
            <wp:docPr id="222" name="Picture 222" descr="Execute Debug &#10;Object Explorer &#10;Connect • &#10;LARSONTEMPSQL (SQL server 130.4001.0- LARSONTEMPSQL\Scott) &#10;D Databases &#10;System Databases &#10;Database Snapshots &#10;SQLQueryI .sql &#10;—SELECT &#10;Script for Select TopURows command from SSMS &#10;TOP Iøøø [Passengerld) &#10;, [Sut•.'ived) &#10;, CPcIass) &#10;, [Name) &#10;, [Sex) &#10;, [Age) &#10;, CSibSp) &#10;, [Parch) &#10;, [Ticket) &#10;, [Fare) &#10;itanic) &#10;Secui &#10;Server &#10;Repli &#10;Poly &#10;New Database... &#10;New Query &#10;Script Database as &#10;Tasks &#10;Policies &#10;Facets &#10;Start PowerSheII &#10;Reports &#10;Rename &#10;Delete &#10;Refresh &#10;Properties &#10;Detach... &#10;Take Offline &#10;Bring Online &#10;Stretch &#10;Encrypt Columns... &#10;Shrink &#10;Back Up... &#10;Restore &#10;Mirror... &#10;AlwaysOn High Availability &#10;Management &#10;Integration Services Catalogs &#10;SQL Server Agent (Agent XPs disabled) &#10;larsonsqltemp.database.windows.net (SQL Server 12.0 &#10;Launch Database Mirroring Monitor... &#10;Ship Transaction Logs.. &#10;Generate Scripts... &#10;Generate In-Memory OLTP Migration Checklists &#10;Extract Data-tier Application... &#10;Deploy Database to Microsoft Azure SQL Database... &#10;Deploy Database to a Microsoft Azure VM... &#10;Export Data-tier Application... &#10;Register as Data-tier Application... &#10;Upgrade Data-tier Application... &#10;Delete Data-tier Application... &#10;Import Data... &#10;Export Data... &#10;Copy Database... &#10;Manage Database Encryption... &#10;8raund Mr Owen Hams &#10;Cumngs. MB John Bradley (Florence 8nggs Thay &#10;Haikkjnan. Miss Laina &#10;Futrelle. MB Jacques Heath (Lib' May Peel) &#10;Alan Mr William Henry &#10;Moran Mr James &#10;McCarthy Mr Timothy J &#10;Palsson. Master Gosta Leonard &#10;Johnson MB Oscar W (Eisabeth Vilhalmina Berg) &#10;Nasser. MB Nicholas (Adele Achem) &#10;Sandstrom. Miss Marguerite Rut &#10;80nneII Miss Elizabeth &#10;Saurdercock. Mr William Henry &#10;Andersson Mr Anders Johan &#10;Vestrom. Miss Hulda Amanda Adotfi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ecute Debug &#10;Object Explorer &#10;Connect • &#10;LARSONTEMPSQL (SQL server 130.4001.0- LARSONTEMPSQL\Scott) &#10;D Databases &#10;System Databases &#10;Database Snapshots &#10;SQLQueryI .sql &#10;—SELECT &#10;Script for Select TopURows command from SSMS &#10;TOP Iøøø [Passengerld) &#10;, [Sut•.'ived) &#10;, CPcIass) &#10;, [Name) &#10;, [Sex) &#10;, [Age) &#10;, CSibSp) &#10;, [Parch) &#10;, [Ticket) &#10;, [Fare) &#10;itanic) &#10;Secui &#10;Server &#10;Repli &#10;Poly &#10;New Database... &#10;New Query &#10;Script Database as &#10;Tasks &#10;Policies &#10;Facets &#10;Start PowerSheII &#10;Reports &#10;Rename &#10;Delete &#10;Refresh &#10;Properties &#10;Detach... &#10;Take Offline &#10;Bring Online &#10;Stretch &#10;Encrypt Columns... &#10;Shrink &#10;Back Up... &#10;Restore &#10;Mirror... &#10;AlwaysOn High Availability &#10;Management &#10;Integration Services Catalogs &#10;SQL Server Agent (Agent XPs disabled) &#10;larsonsqltemp.database.windows.net (SQL Server 12.0 &#10;Launch Database Mirroring Monitor... &#10;Ship Transaction Logs.. &#10;Generate Scripts... &#10;Generate In-Memory OLTP Migration Checklists &#10;Extract Data-tier Application... &#10;Deploy Database to Microsoft Azure SQL Database... &#10;Deploy Database to a Microsoft Azure VM... &#10;Export Data-tier Application... &#10;Register as Data-tier Application... &#10;Upgrade Data-tier Application... &#10;Delete Data-tier Application... &#10;Import Data... &#10;Export Data... &#10;Copy Database... &#10;Manage Database Encryption... &#10;8raund Mr Owen Hams &#10;Cumngs. MB John Bradley (Florence 8nggs Thay &#10;Haikkjnan. Miss Laina &#10;Futrelle. MB Jacques Heath (Lib' May Peel) &#10;Alan Mr William Henry &#10;Moran Mr James &#10;McCarthy Mr Timothy J &#10;Palsson. Master Gosta Leonard &#10;Johnson MB Oscar W (Eisabeth Vilhalmina Berg) &#10;Nasser. MB Nicholas (Adele Achem) &#10;Sandstrom. Miss Marguerite Rut &#10;80nneII Miss Elizabeth &#10;Saurdercock. Mr William Henry &#10;Andersson Mr Anders Johan &#10;Vestrom. Miss Hulda Amanda Adotfina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919647"/>
                    </a:xfrm>
                    <a:prstGeom prst="rect">
                      <a:avLst/>
                    </a:prstGeom>
                    <a:noFill/>
                    <a:ln>
                      <a:noFill/>
                    </a:ln>
                  </pic:spPr>
                </pic:pic>
              </a:graphicData>
            </a:graphic>
          </wp:inline>
        </w:drawing>
      </w:r>
    </w:p>
    <w:p w14:paraId="04EBA554" w14:textId="74CB7C5A" w:rsidR="00090D2E" w:rsidRDefault="00090D2E" w:rsidP="00C542C0">
      <w:pPr>
        <w:pStyle w:val="ListParagraph"/>
      </w:pPr>
      <w:r>
        <w:br/>
      </w:r>
    </w:p>
    <w:p w14:paraId="32CFC6C4" w14:textId="77777777" w:rsidR="00C542C0" w:rsidRDefault="00C542C0" w:rsidP="00C542C0">
      <w:pPr>
        <w:pStyle w:val="ListParagraph"/>
      </w:pPr>
    </w:p>
    <w:p w14:paraId="578E2C13" w14:textId="77777777" w:rsidR="00C542C0" w:rsidRDefault="00C542C0" w:rsidP="00C542C0">
      <w:pPr>
        <w:pStyle w:val="ListParagraph"/>
      </w:pPr>
    </w:p>
    <w:p w14:paraId="63413A56" w14:textId="77777777" w:rsidR="00C542C0" w:rsidRDefault="00C542C0" w:rsidP="00C542C0">
      <w:pPr>
        <w:pStyle w:val="ListParagraph"/>
      </w:pPr>
    </w:p>
    <w:p w14:paraId="53E1B032" w14:textId="77777777" w:rsidR="00C542C0" w:rsidRDefault="00C542C0" w:rsidP="00C542C0">
      <w:pPr>
        <w:pStyle w:val="ListParagraph"/>
      </w:pPr>
    </w:p>
    <w:p w14:paraId="7E52248B" w14:textId="77777777" w:rsidR="00C542C0" w:rsidRDefault="00C542C0" w:rsidP="00C542C0">
      <w:pPr>
        <w:pStyle w:val="ListParagraph"/>
      </w:pPr>
    </w:p>
    <w:p w14:paraId="584FE393" w14:textId="77777777" w:rsidR="00C542C0" w:rsidRDefault="00C542C0" w:rsidP="00C542C0">
      <w:pPr>
        <w:pStyle w:val="ListParagraph"/>
      </w:pPr>
    </w:p>
    <w:p w14:paraId="6A5AF264" w14:textId="67FEF405" w:rsidR="00C542C0" w:rsidRDefault="00C542C0" w:rsidP="00204DCB">
      <w:pPr>
        <w:pStyle w:val="ListParagraph"/>
        <w:numPr>
          <w:ilvl w:val="0"/>
          <w:numId w:val="33"/>
        </w:numPr>
      </w:pPr>
      <w:r>
        <w:lastRenderedPageBreak/>
        <w:t>At the dialog, click Connect and type in your credentials to the SQL Azure Server created earlier, click finish</w:t>
      </w:r>
    </w:p>
    <w:p w14:paraId="7637C425" w14:textId="342B17DE" w:rsidR="00090D2E" w:rsidRDefault="00090D2E" w:rsidP="00C542C0">
      <w:pPr>
        <w:pStyle w:val="ListParagraph"/>
      </w:pPr>
      <w:r>
        <w:br/>
      </w:r>
      <w:r w:rsidR="00C542C0">
        <w:rPr>
          <w:rFonts w:ascii="Calibri" w:hAnsi="Calibri"/>
          <w:noProof/>
        </w:rPr>
        <w:drawing>
          <wp:inline distT="0" distB="0" distL="0" distR="0" wp14:anchorId="0C886ABF" wp14:editId="5AFFF72E">
            <wp:extent cx="5029200" cy="2221230"/>
            <wp:effectExtent l="0" t="0" r="0" b="7620"/>
            <wp:docPr id="224" name="Picture 224" descr="Object Explorer &#10;Connect • &#10;LARSONTEMPSQL (SQL server 13.04001.0 &#10;O [Z Databases &#10;System Databases &#10;D Database Snapshots &#10;Titanic &#10;D Database Diagrams &#10;Tables &#10;System Tables &#10;FileTabIes &#10;External Tables &#10;dbo.Titanic &#10;Views &#10;External Resources &#10;Synonyms &#10;Programmability &#10;Service Broker &#10;D Storage &#10;Security &#10;Security &#10;Server Objects &#10;Replication &#10;Poly8ase &#10;AlwaysOn High Availability &#10;Management &#10;Integration Services Catalogs &#10;SQL Server Agent (Agent XPs disabled) &#10;LARSONTEMPSQL\Scott) &#10;SQLQueryI .sql &#10;—SELECT &#10;F ROM &#10;Script for SelectTcpNRows command &#10;TOP Iøøø [Passengerld) &#10;, [Sut•.'ived) &#10;f rom &#10;ssms &#10;, [PCI &#10;, [Sex) &#10;, [Age) &#10;, [Sib &#10;c Tic &#10;, CFar &#10;, [Cab &#10;, (Emb &#10;Deploy Database 'Titanic' &#10;Deployment Settings &#10;Introduction &#10;Deployment Settings &#10;Summary &#10;Results &#10;Connect to Server &#10;Sarver type &#10;Server name &#10;SQL Server &#10;Database Engine &#10;larsonsqttamp database windows.nat &#10;SQL Server Authentication &#10;Remember password &#10;Passen garld &#10;larsonsqltemp.database.windows.net (SQL Server 12.0.2DDO.8 &#10;- Scott) &#10;Service Objective &#10;Other settings &#10;Temporary file name: &#10;Help &#10;Database server &#10;k Connect to login &#10;Connect... &#10;Brow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bject Explorer &#10;Connect • &#10;LARSONTEMPSQL (SQL server 13.04001.0 &#10;O [Z Databases &#10;System Databases &#10;D Database Snapshots &#10;Titanic &#10;D Database Diagrams &#10;Tables &#10;System Tables &#10;FileTabIes &#10;External Tables &#10;dbo.Titanic &#10;Views &#10;External Resources &#10;Synonyms &#10;Programmability &#10;Service Broker &#10;D Storage &#10;Security &#10;Security &#10;Server Objects &#10;Replication &#10;Poly8ase &#10;AlwaysOn High Availability &#10;Management &#10;Integration Services Catalogs &#10;SQL Server Agent (Agent XPs disabled) &#10;LARSONTEMPSQL\Scott) &#10;SQLQueryI .sql &#10;—SELECT &#10;F ROM &#10;Script for SelectTcpNRows command &#10;TOP Iøøø [Passengerld) &#10;, [Sut•.'ived) &#10;f rom &#10;ssms &#10;, [PCI &#10;, [Sex) &#10;, [Age) &#10;, [Sib &#10;c Tic &#10;, CFar &#10;, [Cab &#10;, (Emb &#10;Deploy Database 'Titanic' &#10;Deployment Settings &#10;Introduction &#10;Deployment Settings &#10;Summary &#10;Results &#10;Connect to Server &#10;Sarver type &#10;Server name &#10;SQL Server &#10;Database Engine &#10;larsonsqttamp database windows.nat &#10;SQL Server Authentication &#10;Remember password &#10;Passen garld &#10;larsonsqltemp.database.windows.net (SQL Server 12.0.2DDO.8 &#10;- Scott) &#10;Service Objective &#10;Other settings &#10;Temporary file name: &#10;Help &#10;Database server &#10;k Connect to login &#10;Connect... &#10;Browse...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0864" cy="2221965"/>
                    </a:xfrm>
                    <a:prstGeom prst="rect">
                      <a:avLst/>
                    </a:prstGeom>
                    <a:noFill/>
                    <a:ln>
                      <a:noFill/>
                    </a:ln>
                  </pic:spPr>
                </pic:pic>
              </a:graphicData>
            </a:graphic>
          </wp:inline>
        </w:drawing>
      </w:r>
      <w:r w:rsidR="00C542C0">
        <w:rPr>
          <w:rFonts w:ascii="Calibri" w:hAnsi="Calibri"/>
          <w:noProof/>
        </w:rPr>
        <w:drawing>
          <wp:inline distT="0" distB="0" distL="0" distR="0" wp14:anchorId="6873CA25" wp14:editId="3DEC6DFC">
            <wp:extent cx="4822531" cy="4119245"/>
            <wp:effectExtent l="0" t="0" r="0" b="0"/>
            <wp:docPr id="223" name="Picture 223" descr="Machine generated alternative text:&#10;L Hassenger &#10;, [Sut•.'ived) &#10;, [PCI &#10;column Pclass(smallint, null) &#10;, [Age) &#10;, [Sib &#10;c Tic &#10;, CFar &#10;, [Cab &#10;, (Emb &#10;FROM [Tit &#10;Passen gerld &#10;Summary &#10;Introduction &#10;Deployment Settings &#10;Summary &#10;Results &#10;Help &#10;Verify Specified Settings &#10;To complete the operation using the specfied settings, click Finish. &#10;Source &#10;Name: LARSONTEMPSQL &#10;Connected as: LARSONTEMPSQL\Scott &#10;Database: Titanic &#10;Source Database Size: 16.0 MB (Note that the deployed database might be larger than &#10;[4 Target &#10;Name: larsonsqltemp &#10;Connected as: Scott &#10;Database: Titanic &#10;Edition: Basic &#10;Maximum Database Size: 2 G8 &#10;Service Objective: Basic &#10;Environment &#10;Temporary File Location: &#10;Size available for temporary file: 98.8 G8 &#10;Previous &#10;Finish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hine generated alternative text:&#10;L Hassenger &#10;, [Sut•.'ived) &#10;, [PCI &#10;column Pclass(smallint, null) &#10;, [Age) &#10;, [Sib &#10;c Tic &#10;, CFar &#10;, [Cab &#10;, (Emb &#10;FROM [Tit &#10;Passen gerld &#10;Summary &#10;Introduction &#10;Deployment Settings &#10;Summary &#10;Results &#10;Help &#10;Verify Specified Settings &#10;To complete the operation using the specfied settings, click Finish. &#10;Source &#10;Name: LARSONTEMPSQL &#10;Connected as: LARSONTEMPSQL\Scott &#10;Database: Titanic &#10;Source Database Size: 16.0 MB (Note that the deployed database might be larger than &#10;[4 Target &#10;Name: larsonsqltemp &#10;Connected as: Scott &#10;Database: Titanic &#10;Edition: Basic &#10;Maximum Database Size: 2 G8 &#10;Service Objective: Basic &#10;Environment &#10;Temporary File Location: &#10;Size available for temporary file: 98.8 G8 &#10;Previous &#10;Finish &#10;Cancel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4082" cy="4120570"/>
                    </a:xfrm>
                    <a:prstGeom prst="rect">
                      <a:avLst/>
                    </a:prstGeom>
                    <a:noFill/>
                    <a:ln>
                      <a:noFill/>
                    </a:ln>
                  </pic:spPr>
                </pic:pic>
              </a:graphicData>
            </a:graphic>
          </wp:inline>
        </w:drawing>
      </w:r>
      <w:r>
        <w:br/>
      </w:r>
    </w:p>
    <w:p w14:paraId="0596C5B3" w14:textId="1359C007" w:rsidR="00090D2E" w:rsidRDefault="00090D2E" w:rsidP="00C542C0">
      <w:pPr>
        <w:pStyle w:val="ListParagraph"/>
      </w:pPr>
      <w:r>
        <w:br/>
      </w:r>
      <w:r>
        <w:br/>
      </w:r>
    </w:p>
    <w:p w14:paraId="1F6ACD25" w14:textId="28A0BBE2" w:rsidR="00C542C0" w:rsidRDefault="00C542C0" w:rsidP="00C542C0">
      <w:pPr>
        <w:pStyle w:val="Heading1"/>
      </w:pPr>
      <w:r>
        <w:lastRenderedPageBreak/>
        <w:t>Manually scaling Virtual Machines and SQL Azure Databases</w:t>
      </w:r>
    </w:p>
    <w:p w14:paraId="3954A07F" w14:textId="437D6173" w:rsidR="00C542C0" w:rsidRPr="00C542C0" w:rsidRDefault="00C542C0" w:rsidP="00204DCB">
      <w:pPr>
        <w:pStyle w:val="ListParagraph"/>
        <w:numPr>
          <w:ilvl w:val="0"/>
          <w:numId w:val="34"/>
        </w:numPr>
      </w:pPr>
      <w:r>
        <w:t>Virtual Machin</w:t>
      </w:r>
      <w:r w:rsidR="00204DCB">
        <w:t>e</w:t>
      </w:r>
      <w:r>
        <w:t>: Select your virtual machine, Select Size, and choose a new size.  It will scale on the fly.</w:t>
      </w:r>
    </w:p>
    <w:p w14:paraId="6FD38254" w14:textId="102BB276" w:rsidR="00090D2E" w:rsidRDefault="00C542C0" w:rsidP="00C542C0">
      <w:pPr>
        <w:pStyle w:val="ListParagraph"/>
      </w:pPr>
      <w:r>
        <w:rPr>
          <w:rFonts w:ascii="Calibri" w:hAnsi="Calibri"/>
          <w:noProof/>
        </w:rPr>
        <w:drawing>
          <wp:inline distT="0" distB="0" distL="0" distR="0" wp14:anchorId="7288D733" wp14:editId="431D90BA">
            <wp:extent cx="5486400" cy="2062060"/>
            <wp:effectExtent l="0" t="0" r="0" b="0"/>
            <wp:docPr id="225" name="Picture 225" descr="Machine generated alternative text:&#10;v page v &#10;Virtual machines &gt; &#10;Safety v Tools v &#10;LarsonTempSQL &gt; Choose a size &#10;Home (Alt+M) &#10;56 6B &#10;Reportabug &#10;p Search resources &#10;LarsonT... &#10;Search (CM+D &#10;Availability set &#10;Network interfacæ &#10;Backup &#10;SQ_ Server configuration &#10;P ropertiæ &#10;a Locks &#10;Automation script &#10;SCHEDULES &#10;Alert rulæ &#10;settings &#10;X &#10;Choose a size &#10;Prices presented are estimates in ya_jr local curreng that include only Azure infrastructure costs and &#10;any discounts for the subscription and location. The prices indude any software &#10;Notifications &#10;scottlar@microsoft.co... &#10;ismiss al &#10;(0) &#10;Virtual machines &#10;+ Add &#10;Columns C.) Refresh &#10;I of 3 selected — see a &#10;subscriptim? 9.'Jitch directories &#10;filter by namem &#10;Microsoft Azure Internal Consumption &#10;9 items &#10;LarsonSCU016 &#10;LarsonSCU016SS &#10;LarsonTempSQ_ &#10;SQ2016RC3 &#10;Resizing virtual machine Runnirg &#10;Resizing virtual machine • LarsonTempSQL' to size ' Standard &#10;updated server firewall rul.„ 9:55 &#10;Successfully updated firewall rules for server. larsonsqlternp &#10;Successfully updated server firewall rul.„ 9:54 &#10;Successfully updated firewall rules for server. larsonsqlternp &#10;3.5 &#10;8 &#10;28 &#10;Data disks &#10;sso &#10;98.95 &#10;usDNONTH (ESTIMATED) &#10;Chta disks &#10;Max lops &#10;sso &#10;2 &#10;7 &#10;16 &#10;Core &#10;MM ops &#10;100 &#10;ssD &#10;Load balancing &#10;197.90 &#10;uso,'MCNTH &#10;Cores &#10;lops &#10;800 &#10;ssD &#10;Load balancing &#10;4 &#10;14 &#10;2 &#10;14 &#10;Chta disks &#10;Max lops &#10;sso &#10;395.06 &#10;usDNONTH (ESTIMATED) &#10;63 &#10;Chta disks &#10;4x5m &#10;Max lops &#1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hine generated alternative text:&#10;v page v &#10;Virtual machines &gt; &#10;Safety v Tools v &#10;LarsonTempSQL &gt; Choose a size &#10;Home (Alt+M) &#10;56 6B &#10;Reportabug &#10;p Search resources &#10;LarsonT... &#10;Search (CM+D &#10;Availability set &#10;Network interfacæ &#10;Backup &#10;SQ_ Server configuration &#10;P ropertiæ &#10;a Locks &#10;Automation script &#10;SCHEDULES &#10;Alert rulæ &#10;settings &#10;X &#10;Choose a size &#10;Prices presented are estimates in ya_jr local curreng that include only Azure infrastructure costs and &#10;any discounts for the subscription and location. The prices indude any software &#10;Notifications &#10;scottlar@microsoft.co... &#10;ismiss al &#10;(0) &#10;Virtual machines &#10;+ Add &#10;Columns C.) Refresh &#10;I of 3 selected — see a &#10;subscriptim? 9.'Jitch directories &#10;filter by namem &#10;Microsoft Azure Internal Consumption &#10;9 items &#10;LarsonSCU016 &#10;LarsonSCU016SS &#10;LarsonTempSQ_ &#10;SQ2016RC3 &#10;Resizing virtual machine Runnirg &#10;Resizing virtual machine • LarsonTempSQL' to size ' Standard &#10;updated server firewall rul.„ 9:55 &#10;Successfully updated firewall rules for server. larsonsqlternp &#10;Successfully updated server firewall rul.„ 9:54 &#10;Successfully updated firewall rules for server. larsonsqlternp &#10;3.5 &#10;8 &#10;28 &#10;Data disks &#10;sso &#10;98.95 &#10;usDNONTH (ESTIMATED) &#10;Chta disks &#10;Max lops &#10;sso &#10;2 &#10;7 &#10;16 &#10;Core &#10;MM ops &#10;100 &#10;ssD &#10;Load balancing &#10;197.90 &#10;uso,'MCNTH &#10;Cores &#10;lops &#10;800 &#10;ssD &#10;Load balancing &#10;4 &#10;14 &#10;2 &#10;14 &#10;Chta disks &#10;Max lops &#10;sso &#10;395.06 &#10;usDNONTH (ESTIMATED) &#10;63 &#10;Chta disks &#10;4x5m &#10;Max lops &#10;sso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062060"/>
                    </a:xfrm>
                    <a:prstGeom prst="rect">
                      <a:avLst/>
                    </a:prstGeom>
                    <a:noFill/>
                    <a:ln>
                      <a:noFill/>
                    </a:ln>
                  </pic:spPr>
                </pic:pic>
              </a:graphicData>
            </a:graphic>
          </wp:inline>
        </w:drawing>
      </w:r>
      <w:r w:rsidR="001E2B68">
        <w:br/>
      </w:r>
      <w:r w:rsidR="001E2B68">
        <w:br/>
      </w:r>
      <w:r w:rsidR="00204DCB">
        <w:t xml:space="preserve">2. </w:t>
      </w:r>
      <w:r>
        <w:t>SQL Azure:  Select your SQL Database, Select Pricing Tier, click Select.</w:t>
      </w:r>
    </w:p>
    <w:p w14:paraId="4F4C6E3A" w14:textId="7631D014" w:rsidR="00C542C0" w:rsidRDefault="00C542C0" w:rsidP="00C542C0">
      <w:pPr>
        <w:pStyle w:val="ListParagraph"/>
      </w:pPr>
    </w:p>
    <w:p w14:paraId="70087F5B" w14:textId="4E29AEC1" w:rsidR="00C542C0" w:rsidRDefault="00C542C0" w:rsidP="00C542C0">
      <w:pPr>
        <w:pStyle w:val="ListParagraph"/>
      </w:pPr>
      <w:r>
        <w:rPr>
          <w:rFonts w:ascii="Calibri" w:hAnsi="Calibri"/>
          <w:noProof/>
        </w:rPr>
        <w:drawing>
          <wp:inline distT="0" distB="0" distL="0" distR="0" wp14:anchorId="44E8EBAE" wp14:editId="5ACB56B8">
            <wp:extent cx="5486400" cy="3861672"/>
            <wp:effectExtent l="0" t="0" r="0" b="5715"/>
            <wp:docPr id="226" name="Picture 226" descr="Machine generated alternative text:&#10;X &#10;(0) &#10;databases &#10;Columns &#10;Refresh &#10;I of 3 selected — see a &#10;jscriptim? 9.'Jitch directories &#10;&quot;Iter by name &#10;licroson Azure Internal Consumption &#10;items &#10;LosAngeIesCrim e &#10;Titanic &#10;MyTestDatabase &#10;Titanic &#10;ChicagoCrime2014 &#10;Lahman3asebaII &#10;LosAngeIesCrim e &#10;LosAngeIesOEk•n Data &#10;Solano Health &#10;LarsonT... &#10;SQL data &#10;Search (CM+D &#10;Activity &#10;Tags &#10;solve problerns &#10;Quick start &#10;Pricing tier (scale DTUs) &#10;Geo-Replicati&amp;l &#10;Auditing &amp; Threat detection &#10;Dynamic data masking &#10;Transparent data encyption &#10;P ropertiæ &#10;a Locks &#10;Automation script &#10;Alert rules &#10;Database size &#10;suppcRT + TRCRJBLESHCOTING &#10;Resource health &#10;Perfumance met-view &#10;Perfumance recommendabon &#10;Change your pricing &#10;up a &#10;ce witin &#10;3,720.00 &#10;uso,voNTH ESTIMATED 31 PO &#10;SO Stand &#10;7,000.11 &#10;I Standar &#10;15,999.97 &#10;uso,voNTH ESTIMATED 31 &#10;Standa &#10;10 &#10;DTUs &#10;up to 250 &#10;Geo - Rea ication &#10;Point In Tink Restore... &#10;15.00 &#10;20 &#10;5 &#10;DTUs &#10;up to 250 G &#10;Replication &#10;Point In Time Restorem &#10;Auditing &#10;30.00 &#10;DTUs &#10;up to 263 &#10;Replication &#10;Point In Time Restorem &#10;Auditing &#10;4.99 &#10;50 &#10;DTUs &#10;up to 250 &#10;Geo - Rea ication &#10;Point In Tink Restore... &#10;75.02 &#10;usDNONTH ESTIMATED 31 &#10;S3 Standard &#10;usDNONTH ESTIMATED 31 sa &#10;100 &#10;DTUs &#10;up to 250 &#10;Geo - Rea ication &#10;Point In Tink Restore... &#10;Avilable only for latem &#10;150.00 &#10;usDNONTH ESTIMATED 31 S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chine generated alternative text:&#10;X &#10;(0) &#10;databases &#10;Columns &#10;Refresh &#10;I of 3 selected — see a &#10;jscriptim? 9.'Jitch directories &#10;&quot;Iter by name &#10;licroson Azure Internal Consumption &#10;items &#10;LosAngeIesCrim e &#10;Titanic &#10;MyTestDatabase &#10;Titanic &#10;ChicagoCrime2014 &#10;Lahman3asebaII &#10;LosAngeIesCrim e &#10;LosAngeIesOEk•n Data &#10;Solano Health &#10;LarsonT... &#10;SQL data &#10;Search (CM+D &#10;Activity &#10;Tags &#10;solve problerns &#10;Quick start &#10;Pricing tier (scale DTUs) &#10;Geo-Replicati&amp;l &#10;Auditing &amp; Threat detection &#10;Dynamic data masking &#10;Transparent data encyption &#10;P ropertiæ &#10;a Locks &#10;Automation script &#10;Alert rules &#10;Database size &#10;suppcRT + TRCRJBLESHCOTING &#10;Resource health &#10;Perfumance met-view &#10;Perfumance recommendabon &#10;Change your pricing &#10;up a &#10;ce witin &#10;3,720.00 &#10;uso,voNTH ESTIMATED 31 PO &#10;SO Stand &#10;7,000.11 &#10;I Standar &#10;15,999.97 &#10;uso,voNTH ESTIMATED 31 &#10;Standa &#10;10 &#10;DTUs &#10;up to 250 &#10;Geo - Rea ication &#10;Point In Tink Restore... &#10;15.00 &#10;20 &#10;5 &#10;DTUs &#10;up to 250 G &#10;Replication &#10;Point In Time Restorem &#10;Auditing &#10;30.00 &#10;DTUs &#10;up to 263 &#10;Replication &#10;Point In Time Restorem &#10;Auditing &#10;4.99 &#10;50 &#10;DTUs &#10;up to 250 &#10;Geo - Rea ication &#10;Point In Tink Restore... &#10;75.02 &#10;usDNONTH ESTIMATED 31 &#10;S3 Standard &#10;usDNONTH ESTIMATED 31 sa &#10;100 &#10;DTUs &#10;up to 250 &#10;Geo - Rea ication &#10;Point In Tink Restore... &#10;Avilable only for latem &#10;150.00 &#10;usDNONTH ESTIMATED 31 S3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61672"/>
                    </a:xfrm>
                    <a:prstGeom prst="rect">
                      <a:avLst/>
                    </a:prstGeom>
                    <a:noFill/>
                    <a:ln>
                      <a:noFill/>
                    </a:ln>
                  </pic:spPr>
                </pic:pic>
              </a:graphicData>
            </a:graphic>
          </wp:inline>
        </w:drawing>
      </w:r>
    </w:p>
    <w:p w14:paraId="60CDFA55" w14:textId="675FA583" w:rsidR="00C542C0" w:rsidRDefault="00C542C0" w:rsidP="00C542C0">
      <w:pPr>
        <w:pStyle w:val="ListParagraph"/>
      </w:pPr>
    </w:p>
    <w:p w14:paraId="5B5D7FD5" w14:textId="77777777" w:rsidR="00C542C0" w:rsidRDefault="00C542C0" w:rsidP="00C542C0">
      <w:pPr>
        <w:pStyle w:val="ListParagraph"/>
      </w:pPr>
    </w:p>
    <w:p w14:paraId="64E1CB21" w14:textId="55CD6C69" w:rsidR="00C542C0" w:rsidRDefault="00C542C0" w:rsidP="00C542C0">
      <w:pPr>
        <w:pStyle w:val="Heading1"/>
      </w:pPr>
      <w:r>
        <w:lastRenderedPageBreak/>
        <w:t>Deleting everything we just created</w:t>
      </w:r>
    </w:p>
    <w:p w14:paraId="44C4DA73" w14:textId="4A005B76" w:rsidR="00C542C0" w:rsidRDefault="00C542C0" w:rsidP="00204DCB">
      <w:pPr>
        <w:pStyle w:val="ListParagraph"/>
        <w:numPr>
          <w:ilvl w:val="0"/>
          <w:numId w:val="35"/>
        </w:numPr>
      </w:pPr>
      <w:bookmarkStart w:id="8" w:name="_GoBack"/>
      <w:bookmarkEnd w:id="8"/>
      <w:r>
        <w:t>From left menu, select “Resource Groups”, select your resource group, select Delete.  You must type in the resource group name to confirm.  You can NOT undo deleting a resource group.</w:t>
      </w:r>
    </w:p>
    <w:p w14:paraId="5F201A6C" w14:textId="7C431890" w:rsidR="00C542C0" w:rsidRPr="00C542C0" w:rsidRDefault="00C542C0" w:rsidP="00C542C0">
      <w:r>
        <w:rPr>
          <w:rFonts w:ascii="Calibri" w:hAnsi="Calibri"/>
          <w:noProof/>
        </w:rPr>
        <w:drawing>
          <wp:inline distT="0" distB="0" distL="0" distR="0" wp14:anchorId="7DCBB54C" wp14:editId="10D0AB8D">
            <wp:extent cx="5486400" cy="2993517"/>
            <wp:effectExtent l="0" t="0" r="0" b="0"/>
            <wp:docPr id="227" name="Picture 227" descr="Machine generated alternative text:&#10;Microsoft Azure &#10;Resource groups &#10;ion'tsee a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Help + support &#10;More services &#10;&gt; Larson TempRG &#10;&gt; Are you sure you want to delete &quot;LarsonTempRG&quot; . &#10;LarsonTempRG &#10;port a &#10;Search rescwrces &#10;x &#10;Noti &#10;+ Add &#10;Essentials &#10;C&amp;umns &#10;Delete &#10;Refresh &#10;Move &#10;p Search CM D &#10;0 &#10;Activib' log &#10;Access control (I AM) &#10;Tags &#10;SETTI'GS &#10;u ickstart &#10;Deploym ents &#10;Properties &#10;Locks &#10;Automation script &#10;MCNTCRING &#10;Alert rules &#10;logs &#10;Application insights &#10;Log analytics (OMS) &#10;Log search &#10;suppcRT TROUBLESHOOTI% &#10;New support request &#10;Microsoft Azure Internal Consumption &#10;2 Succeeded &#10;Filter name. &#10;12 items &#10;I arsmsqltemp &#10;LarsonTempSQL &#10;TitaNc &#10;I arsontemprgdiag411 &#10;I arsontemprgd isks164 &#10;LarsonTempRG &#10;LarsonTempSQL &#10;aasExtension &#10;I arsontempsq1743 &#10;LarsonTempSQL- ip &#10;LarsonTempSQL-nsg &#10;s hutdown-conv utevm - LarsonTempS• &#10;5684543a-ae70-4ec6-8f4b-d83d7aa 1 1 2fd &#10;west US &#10;SQ_ database &#10;SQ_ database &#10;Storage account &#10;Storage account &#10;Virtual netv.ork &#10;Virtual machine &#10;Microsoft. Co m pute„. &#10;Network interface &#10;Public IP &#10;Network security gr... &#10;Microsoft. k'TestL„ . &#10;Are you sure you want to delete &quot;LarsonTempRG&quot;? &#10;Waming! Deleting the •LarsonTempRG&quot; resource group is irreversible. The action you •re &#10;about to take cant undone. further Will delete this resource group and all the &#10;resources in it permanently. &#10;TYPE THE RESOURCE GROUP NAME. &#10;LarsonTem pRG4 &#10;Affected resources &#10;There are 12 resources in this group that be deleted. &#10;west US &#10;west US &#10;west US &#10;west US &#10;LarsonTempSQL &#10;Sq' la as Extension &#10;sh utdown-computevm - LarsonTernpS( &#10;I arsontempsq1743 &#10;La rsonTem pSQI— nsg &#10;La rsonTem ip &#10;La rsonTemøRG-vnet &#10;I arsonsqltemp &#10;LarsonTempSQL &#10;larsontemprgdiag411 &#10;larsontemprgdisks 164 &#10;VI 2.0,user &#10;VI 2.0,user &#10;Virtual machi„. &#10;Microsoft. De.. &#10;Network inte... &#10;Network sec... &#10;Public IP add.„ &#10;Virtual netw... &#10;SQL database &#10;SQL database &#10;Storage acco. &#10;Storage ac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hine generated alternative text:&#10;Microsoft Azure &#10;Resource groups &#10;ion'tsee a &#10;(0) &#10;Resource groups &#10;All resources &#10;Recent &#10;SQL databases &#10;App Services &#10;Virtual machines (classic) &#10;Virtual machines &#10;Cloud services (classic) &#10;Subscriptions &#10;SQL servers &#10;Data factories &#10;Storage accounts (class.„ &#10;Virtual networks (classic) &#10;Azure Active Directory &#10;Monitor &#10;Security Center &#10;Billing &#10;Help + support &#10;More services &#10;&gt; Larson TempRG &#10;&gt; Are you sure you want to delete &quot;LarsonTempRG&quot; . &#10;LarsonTempRG &#10;port a &#10;Search rescwrces &#10;x &#10;Noti &#10;+ Add &#10;Essentials &#10;C&amp;umns &#10;Delete &#10;Refresh &#10;Move &#10;p Search CM D &#10;0 &#10;Activib' log &#10;Access control (I AM) &#10;Tags &#10;SETTI'GS &#10;u ickstart &#10;Deploym ents &#10;Properties &#10;Locks &#10;Automation script &#10;MCNTCRING &#10;Alert rules &#10;logs &#10;Application insights &#10;Log analytics (OMS) &#10;Log search &#10;suppcRT TROUBLESHOOTI% &#10;New support request &#10;Microsoft Azure Internal Consumption &#10;2 Succeeded &#10;Filter name. &#10;12 items &#10;I arsmsqltemp &#10;LarsonTempSQL &#10;TitaNc &#10;I arsontemprgdiag411 &#10;I arsontemprgd isks164 &#10;LarsonTempRG &#10;LarsonTempSQL &#10;aasExtension &#10;I arsontempsq1743 &#10;LarsonTempSQL- ip &#10;LarsonTempSQL-nsg &#10;s hutdown-conv utevm - LarsonTempS• &#10;5684543a-ae70-4ec6-8f4b-d83d7aa 1 1 2fd &#10;west US &#10;SQ_ database &#10;SQ_ database &#10;Storage account &#10;Storage account &#10;Virtual netv.ork &#10;Virtual machine &#10;Microsoft. Co m pute„. &#10;Network interface &#10;Public IP &#10;Network security gr... &#10;Microsoft. k'TestL„ . &#10;Are you sure you want to delete &quot;LarsonTempRG&quot;? &#10;Waming! Deleting the •LarsonTempRG&quot; resource group is irreversible. The action you •re &#10;about to take cant undone. further Will delete this resource group and all the &#10;resources in it permanently. &#10;TYPE THE RESOURCE GROUP NAME. &#10;LarsonTem pRG4 &#10;Affected resources &#10;There are 12 resources in this group that be deleted. &#10;west US &#10;west US &#10;west US &#10;west US &#10;LarsonTempSQL &#10;Sq' la as Extension &#10;sh utdown-computevm - LarsonTernpS( &#10;I arsontempsq1743 &#10;La rsonTem pSQI— nsg &#10;La rsonTem ip &#10;La rsonTemøRG-vnet &#10;I arsonsqltemp &#10;LarsonTempSQL &#10;larsontemprgdiag411 &#10;larsontemprgdisks 164 &#10;VI 2.0,user &#10;VI 2.0,user &#10;Virtual machi„. &#10;Microsoft. De.. &#10;Network inte... &#10;Network sec... &#10;Public IP add.„ &#10;Virtual netw... &#10;SQL database &#10;SQL database &#10;Storage acco. &#10;Storage acco.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993517"/>
                    </a:xfrm>
                    <a:prstGeom prst="rect">
                      <a:avLst/>
                    </a:prstGeom>
                    <a:noFill/>
                    <a:ln>
                      <a:noFill/>
                    </a:ln>
                  </pic:spPr>
                </pic:pic>
              </a:graphicData>
            </a:graphic>
          </wp:inline>
        </w:drawing>
      </w:r>
    </w:p>
    <w:p w14:paraId="32E19718" w14:textId="1527C9BE" w:rsidR="001031C9" w:rsidRPr="003D0041" w:rsidRDefault="001031C9" w:rsidP="003D0041">
      <w:pPr>
        <w:rPr>
          <w:rFonts w:asciiTheme="majorHAnsi" w:eastAsiaTheme="majorEastAsia" w:hAnsiTheme="majorHAnsi" w:cstheme="majorBidi"/>
          <w:color w:val="007789" w:themeColor="accent1" w:themeShade="BF"/>
          <w:sz w:val="24"/>
        </w:rPr>
      </w:pPr>
    </w:p>
    <w:sectPr w:rsidR="001031C9" w:rsidRPr="003D0041">
      <w:footerReference w:type="default" r:id="rId4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1BA2EE" w14:textId="77777777" w:rsidR="002A56B9" w:rsidRDefault="002A56B9" w:rsidP="00C6554A">
      <w:pPr>
        <w:spacing w:before="0" w:after="0" w:line="240" w:lineRule="auto"/>
      </w:pPr>
      <w:r>
        <w:separator/>
      </w:r>
    </w:p>
  </w:endnote>
  <w:endnote w:type="continuationSeparator" w:id="0">
    <w:p w14:paraId="6ECE6481" w14:textId="77777777" w:rsidR="002A56B9" w:rsidRDefault="002A56B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24246" w14:textId="34E83D35" w:rsidR="002A56B9" w:rsidRDefault="002A56B9">
    <w:pPr>
      <w:pStyle w:val="Footer"/>
    </w:pPr>
    <w:r>
      <w:rPr>
        <w:noProof/>
      </w:rPr>
      <mc:AlternateContent>
        <mc:Choice Requires="wps">
          <w:drawing>
            <wp:anchor distT="45720" distB="45720" distL="114300" distR="114300" simplePos="0" relativeHeight="251659264" behindDoc="0" locked="0" layoutInCell="1" allowOverlap="1" wp14:anchorId="487B6B56" wp14:editId="7000C61E">
              <wp:simplePos x="0" y="0"/>
              <wp:positionH relativeFrom="column">
                <wp:posOffset>-552450</wp:posOffset>
              </wp:positionH>
              <wp:positionV relativeFrom="paragraph">
                <wp:posOffset>-106045</wp:posOffset>
              </wp:positionV>
              <wp:extent cx="1295400" cy="4476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447675"/>
                      </a:xfrm>
                      <a:prstGeom prst="rect">
                        <a:avLst/>
                      </a:prstGeom>
                      <a:solidFill>
                        <a:srgbClr val="FFFFFF"/>
                      </a:solidFill>
                      <a:ln w="9525">
                        <a:noFill/>
                        <a:miter lim="800000"/>
                        <a:headEnd/>
                        <a:tailEnd/>
                      </a:ln>
                    </wps:spPr>
                    <wps:txbx>
                      <w:txbxContent>
                        <w:p w14:paraId="6674A51B" w14:textId="13937170" w:rsidR="002A56B9" w:rsidRDefault="002A56B9">
                          <w:r>
                            <w:rPr>
                              <w:noProof/>
                            </w:rPr>
                            <w:drawing>
                              <wp:inline distT="0" distB="0" distL="0" distR="0" wp14:anchorId="5E51E3A0" wp14:editId="06964858">
                                <wp:extent cx="1114619" cy="228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icrosoft2.JPG"/>
                                        <pic:cNvPicPr/>
                                      </pic:nvPicPr>
                                      <pic:blipFill>
                                        <a:blip r:embed="rId1">
                                          <a:extLst>
                                            <a:ext uri="{28A0092B-C50C-407E-A947-70E740481C1C}">
                                              <a14:useLocalDpi xmlns:a14="http://schemas.microsoft.com/office/drawing/2010/main" val="0"/>
                                            </a:ext>
                                          </a:extLst>
                                        </a:blip>
                                        <a:stretch>
                                          <a:fillRect/>
                                        </a:stretch>
                                      </pic:blipFill>
                                      <pic:spPr>
                                        <a:xfrm>
                                          <a:off x="0" y="0"/>
                                          <a:ext cx="1155938" cy="2370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7B6B56" id="_x0000_t202" coordsize="21600,21600" o:spt="202" path="m,l,21600r21600,l21600,xe">
              <v:stroke joinstyle="miter"/>
              <v:path gradientshapeok="t" o:connecttype="rect"/>
            </v:shapetype>
            <v:shape id="Text Box 2" o:spid="_x0000_s1026" type="#_x0000_t202" style="position:absolute;left:0;text-align:left;margin-left:-43.5pt;margin-top:-8.35pt;width:102pt;height:35.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" stroked="f">
              <v:textbox>
                <w:txbxContent>
                  <w:p w14:paraId="6674A51B" w14:textId="13937170" w:rsidR="002A56B9" w:rsidRDefault="002A56B9">
                    <w:r>
                      <w:rPr>
                        <w:noProof/>
                      </w:rPr>
                      <w:drawing>
                        <wp:inline distT="0" distB="0" distL="0" distR="0" wp14:anchorId="5E51E3A0" wp14:editId="06964858">
                          <wp:extent cx="1114619" cy="228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icrosoft2.JPG"/>
                                  <pic:cNvPicPr/>
                                </pic:nvPicPr>
                                <pic:blipFill>
                                  <a:blip r:embed="rId1">
                                    <a:extLst>
                                      <a:ext uri="{28A0092B-C50C-407E-A947-70E740481C1C}">
                                        <a14:useLocalDpi xmlns:a14="http://schemas.microsoft.com/office/drawing/2010/main" val="0"/>
                                      </a:ext>
                                    </a:extLst>
                                  </a:blip>
                                  <a:stretch>
                                    <a:fillRect/>
                                  </a:stretch>
                                </pic:blipFill>
                                <pic:spPr>
                                  <a:xfrm>
                                    <a:off x="0" y="0"/>
                                    <a:ext cx="1155938" cy="237074"/>
                                  </a:xfrm>
                                  <a:prstGeom prst="rect">
                                    <a:avLst/>
                                  </a:prstGeom>
                                </pic:spPr>
                              </pic:pic>
                            </a:graphicData>
                          </a:graphic>
                        </wp:inline>
                      </w:drawing>
                    </w:r>
                  </w:p>
                </w:txbxContent>
              </v:textbox>
              <w10:wrap type="square"/>
            </v:shape>
          </w:pict>
        </mc:Fallback>
      </mc:AlternateContent>
    </w:r>
    <w:r>
      <w:t xml:space="preserve">Page </w:t>
    </w:r>
    <w:r>
      <w:fldChar w:fldCharType="begin"/>
    </w:r>
    <w:r>
      <w:instrText xml:space="preserve"> PAGE  \* Arabic  \* MERGEFORMAT </w:instrText>
    </w:r>
    <w:r>
      <w:fldChar w:fldCharType="separate"/>
    </w:r>
    <w:r w:rsidR="008F21CF">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882C3" w14:textId="77777777" w:rsidR="002A56B9" w:rsidRDefault="002A56B9" w:rsidP="00C6554A">
      <w:pPr>
        <w:spacing w:before="0" w:after="0" w:line="240" w:lineRule="auto"/>
      </w:pPr>
      <w:r>
        <w:separator/>
      </w:r>
    </w:p>
  </w:footnote>
  <w:footnote w:type="continuationSeparator" w:id="0">
    <w:p w14:paraId="7E6A5A7C" w14:textId="77777777" w:rsidR="002A56B9" w:rsidRDefault="002A56B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C13E10"/>
    <w:multiLevelType w:val="hybridMultilevel"/>
    <w:tmpl w:val="BA42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DE34D4C"/>
    <w:multiLevelType w:val="hybridMultilevel"/>
    <w:tmpl w:val="5E3C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33DB8"/>
    <w:multiLevelType w:val="hybridMultilevel"/>
    <w:tmpl w:val="6C3A5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E62B58"/>
    <w:multiLevelType w:val="hybridMultilevel"/>
    <w:tmpl w:val="5F1A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5E0288"/>
    <w:multiLevelType w:val="hybridMultilevel"/>
    <w:tmpl w:val="944A6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7346F4"/>
    <w:multiLevelType w:val="hybridMultilevel"/>
    <w:tmpl w:val="A2D07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33596E"/>
    <w:multiLevelType w:val="hybridMultilevel"/>
    <w:tmpl w:val="A42E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413C5"/>
    <w:multiLevelType w:val="hybridMultilevel"/>
    <w:tmpl w:val="B27A6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D442F0"/>
    <w:multiLevelType w:val="hybridMultilevel"/>
    <w:tmpl w:val="2580E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8B56C5"/>
    <w:multiLevelType w:val="hybridMultilevel"/>
    <w:tmpl w:val="944A6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B6950"/>
    <w:multiLevelType w:val="hybridMultilevel"/>
    <w:tmpl w:val="CFF80CB0"/>
    <w:lvl w:ilvl="0" w:tplc="63144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BB567F"/>
    <w:multiLevelType w:val="hybridMultilevel"/>
    <w:tmpl w:val="8CB6A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344F69"/>
    <w:multiLevelType w:val="hybridMultilevel"/>
    <w:tmpl w:val="4E94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52AD9"/>
    <w:multiLevelType w:val="hybridMultilevel"/>
    <w:tmpl w:val="D7741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914C04"/>
    <w:multiLevelType w:val="hybridMultilevel"/>
    <w:tmpl w:val="1E447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D069A2"/>
    <w:multiLevelType w:val="hybridMultilevel"/>
    <w:tmpl w:val="B46887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74B16"/>
    <w:multiLevelType w:val="hybridMultilevel"/>
    <w:tmpl w:val="613A7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9C1169"/>
    <w:multiLevelType w:val="hybridMultilevel"/>
    <w:tmpl w:val="E410E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532CD"/>
    <w:multiLevelType w:val="hybridMultilevel"/>
    <w:tmpl w:val="1B528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A2E79"/>
    <w:multiLevelType w:val="hybridMultilevel"/>
    <w:tmpl w:val="1A12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8"/>
  </w:num>
  <w:num w:numId="17">
    <w:abstractNumId w:val="18"/>
  </w:num>
  <w:num w:numId="18">
    <w:abstractNumId w:val="22"/>
  </w:num>
  <w:num w:numId="19">
    <w:abstractNumId w:val="14"/>
  </w:num>
  <w:num w:numId="20">
    <w:abstractNumId w:val="16"/>
  </w:num>
  <w:num w:numId="21">
    <w:abstractNumId w:val="27"/>
  </w:num>
  <w:num w:numId="22">
    <w:abstractNumId w:val="13"/>
  </w:num>
  <w:num w:numId="23">
    <w:abstractNumId w:val="29"/>
  </w:num>
  <w:num w:numId="24">
    <w:abstractNumId w:val="21"/>
  </w:num>
  <w:num w:numId="25">
    <w:abstractNumId w:val="30"/>
  </w:num>
  <w:num w:numId="26">
    <w:abstractNumId w:val="24"/>
  </w:num>
  <w:num w:numId="27">
    <w:abstractNumId w:val="31"/>
  </w:num>
  <w:num w:numId="28">
    <w:abstractNumId w:val="25"/>
  </w:num>
  <w:num w:numId="29">
    <w:abstractNumId w:val="26"/>
  </w:num>
  <w:num w:numId="30">
    <w:abstractNumId w:val="15"/>
  </w:num>
  <w:num w:numId="31">
    <w:abstractNumId w:val="17"/>
  </w:num>
  <w:num w:numId="32">
    <w:abstractNumId w:val="32"/>
  </w:num>
  <w:num w:numId="33">
    <w:abstractNumId w:val="23"/>
  </w:num>
  <w:num w:numId="34">
    <w:abstractNumId w:val="1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478"/>
    <w:rsid w:val="000003C1"/>
    <w:rsid w:val="000004C6"/>
    <w:rsid w:val="00002CAB"/>
    <w:rsid w:val="00047A34"/>
    <w:rsid w:val="000527F8"/>
    <w:rsid w:val="00054A10"/>
    <w:rsid w:val="000663F7"/>
    <w:rsid w:val="000712D9"/>
    <w:rsid w:val="000745A4"/>
    <w:rsid w:val="000778C8"/>
    <w:rsid w:val="00090D2E"/>
    <w:rsid w:val="000A3CC0"/>
    <w:rsid w:val="000C1AA2"/>
    <w:rsid w:val="000E593E"/>
    <w:rsid w:val="001031C9"/>
    <w:rsid w:val="00105EF8"/>
    <w:rsid w:val="001123A0"/>
    <w:rsid w:val="0012142E"/>
    <w:rsid w:val="00136D1B"/>
    <w:rsid w:val="00144F76"/>
    <w:rsid w:val="00157DB0"/>
    <w:rsid w:val="00161AE2"/>
    <w:rsid w:val="0016634C"/>
    <w:rsid w:val="00181A38"/>
    <w:rsid w:val="00191478"/>
    <w:rsid w:val="001C15C0"/>
    <w:rsid w:val="001C1905"/>
    <w:rsid w:val="001E2B68"/>
    <w:rsid w:val="001E6939"/>
    <w:rsid w:val="00203E25"/>
    <w:rsid w:val="00204DCB"/>
    <w:rsid w:val="00217732"/>
    <w:rsid w:val="0023079D"/>
    <w:rsid w:val="002321B1"/>
    <w:rsid w:val="00251C88"/>
    <w:rsid w:val="00251D43"/>
    <w:rsid w:val="002554CD"/>
    <w:rsid w:val="00271EB0"/>
    <w:rsid w:val="002774FD"/>
    <w:rsid w:val="00280C0C"/>
    <w:rsid w:val="00287DFF"/>
    <w:rsid w:val="00292C57"/>
    <w:rsid w:val="00293B83"/>
    <w:rsid w:val="00294184"/>
    <w:rsid w:val="002A56B9"/>
    <w:rsid w:val="002B4294"/>
    <w:rsid w:val="002D313E"/>
    <w:rsid w:val="002D5C6A"/>
    <w:rsid w:val="002E684A"/>
    <w:rsid w:val="002F5A1E"/>
    <w:rsid w:val="002F749F"/>
    <w:rsid w:val="00330851"/>
    <w:rsid w:val="00333D0D"/>
    <w:rsid w:val="0034232E"/>
    <w:rsid w:val="0034341D"/>
    <w:rsid w:val="00345CFC"/>
    <w:rsid w:val="00347F4C"/>
    <w:rsid w:val="00366225"/>
    <w:rsid w:val="00390734"/>
    <w:rsid w:val="003D0041"/>
    <w:rsid w:val="003D75A3"/>
    <w:rsid w:val="003E3145"/>
    <w:rsid w:val="00405A7C"/>
    <w:rsid w:val="00444F59"/>
    <w:rsid w:val="004641F9"/>
    <w:rsid w:val="004744D1"/>
    <w:rsid w:val="004845D7"/>
    <w:rsid w:val="004C049F"/>
    <w:rsid w:val="004E6586"/>
    <w:rsid w:val="004F3A75"/>
    <w:rsid w:val="004F6E1A"/>
    <w:rsid w:val="005000E2"/>
    <w:rsid w:val="005246AA"/>
    <w:rsid w:val="005319C0"/>
    <w:rsid w:val="0055137C"/>
    <w:rsid w:val="00555B3E"/>
    <w:rsid w:val="005568C7"/>
    <w:rsid w:val="0058151B"/>
    <w:rsid w:val="005823DE"/>
    <w:rsid w:val="005824C7"/>
    <w:rsid w:val="005835B1"/>
    <w:rsid w:val="00585E15"/>
    <w:rsid w:val="00591A84"/>
    <w:rsid w:val="00594C5A"/>
    <w:rsid w:val="005A70B0"/>
    <w:rsid w:val="005B4617"/>
    <w:rsid w:val="005B61B3"/>
    <w:rsid w:val="005C0636"/>
    <w:rsid w:val="005C29FE"/>
    <w:rsid w:val="005D3013"/>
    <w:rsid w:val="005E50FC"/>
    <w:rsid w:val="005E6AB0"/>
    <w:rsid w:val="005F3A3E"/>
    <w:rsid w:val="005F440B"/>
    <w:rsid w:val="005F59FF"/>
    <w:rsid w:val="00622AE9"/>
    <w:rsid w:val="00636649"/>
    <w:rsid w:val="00643521"/>
    <w:rsid w:val="00644BC0"/>
    <w:rsid w:val="0067637B"/>
    <w:rsid w:val="006817B1"/>
    <w:rsid w:val="00686612"/>
    <w:rsid w:val="006A3CE7"/>
    <w:rsid w:val="006A440D"/>
    <w:rsid w:val="006C0484"/>
    <w:rsid w:val="006C103F"/>
    <w:rsid w:val="006D52CA"/>
    <w:rsid w:val="006F0026"/>
    <w:rsid w:val="006F095A"/>
    <w:rsid w:val="007014EB"/>
    <w:rsid w:val="0070168E"/>
    <w:rsid w:val="00704439"/>
    <w:rsid w:val="0071144B"/>
    <w:rsid w:val="00712974"/>
    <w:rsid w:val="007148D2"/>
    <w:rsid w:val="00714994"/>
    <w:rsid w:val="00720572"/>
    <w:rsid w:val="00722160"/>
    <w:rsid w:val="00724E5D"/>
    <w:rsid w:val="0074018D"/>
    <w:rsid w:val="00765D71"/>
    <w:rsid w:val="00787183"/>
    <w:rsid w:val="00790D5E"/>
    <w:rsid w:val="00795239"/>
    <w:rsid w:val="007B5C2B"/>
    <w:rsid w:val="007C7086"/>
    <w:rsid w:val="007D66C5"/>
    <w:rsid w:val="007E7DE8"/>
    <w:rsid w:val="007F7145"/>
    <w:rsid w:val="0080600B"/>
    <w:rsid w:val="00807490"/>
    <w:rsid w:val="008079A0"/>
    <w:rsid w:val="00816972"/>
    <w:rsid w:val="00823435"/>
    <w:rsid w:val="00837CCD"/>
    <w:rsid w:val="00851B2D"/>
    <w:rsid w:val="00851F91"/>
    <w:rsid w:val="00857F4F"/>
    <w:rsid w:val="008773B4"/>
    <w:rsid w:val="00882271"/>
    <w:rsid w:val="00884F6C"/>
    <w:rsid w:val="0088674B"/>
    <w:rsid w:val="008949BF"/>
    <w:rsid w:val="00895744"/>
    <w:rsid w:val="008C353D"/>
    <w:rsid w:val="008C4F9C"/>
    <w:rsid w:val="008E19D2"/>
    <w:rsid w:val="008F21CF"/>
    <w:rsid w:val="008F3CC2"/>
    <w:rsid w:val="009033F6"/>
    <w:rsid w:val="00923E12"/>
    <w:rsid w:val="009271B2"/>
    <w:rsid w:val="009419BF"/>
    <w:rsid w:val="0098522A"/>
    <w:rsid w:val="0098621F"/>
    <w:rsid w:val="00995727"/>
    <w:rsid w:val="009B0587"/>
    <w:rsid w:val="009C1FF5"/>
    <w:rsid w:val="009D2261"/>
    <w:rsid w:val="009D5C61"/>
    <w:rsid w:val="009F1DDB"/>
    <w:rsid w:val="00A34BF2"/>
    <w:rsid w:val="00A53E57"/>
    <w:rsid w:val="00A72165"/>
    <w:rsid w:val="00A752A2"/>
    <w:rsid w:val="00A97232"/>
    <w:rsid w:val="00A978F9"/>
    <w:rsid w:val="00AA2200"/>
    <w:rsid w:val="00AE6123"/>
    <w:rsid w:val="00AF26FF"/>
    <w:rsid w:val="00B10BB1"/>
    <w:rsid w:val="00B17242"/>
    <w:rsid w:val="00B24B38"/>
    <w:rsid w:val="00B35684"/>
    <w:rsid w:val="00B41AEB"/>
    <w:rsid w:val="00B50789"/>
    <w:rsid w:val="00B731DC"/>
    <w:rsid w:val="00B74BEC"/>
    <w:rsid w:val="00B761F8"/>
    <w:rsid w:val="00B9579C"/>
    <w:rsid w:val="00BB5855"/>
    <w:rsid w:val="00BC61B6"/>
    <w:rsid w:val="00BE23F4"/>
    <w:rsid w:val="00BF15E1"/>
    <w:rsid w:val="00C13649"/>
    <w:rsid w:val="00C23D0E"/>
    <w:rsid w:val="00C30F18"/>
    <w:rsid w:val="00C3449B"/>
    <w:rsid w:val="00C374AA"/>
    <w:rsid w:val="00C44F6F"/>
    <w:rsid w:val="00C542C0"/>
    <w:rsid w:val="00C60AE4"/>
    <w:rsid w:val="00C6554A"/>
    <w:rsid w:val="00C6623A"/>
    <w:rsid w:val="00C74359"/>
    <w:rsid w:val="00C95099"/>
    <w:rsid w:val="00CA1D48"/>
    <w:rsid w:val="00CA5FAB"/>
    <w:rsid w:val="00CA6D7D"/>
    <w:rsid w:val="00CA7E15"/>
    <w:rsid w:val="00CC3887"/>
    <w:rsid w:val="00CD0FB0"/>
    <w:rsid w:val="00CE13E1"/>
    <w:rsid w:val="00CE470A"/>
    <w:rsid w:val="00CE5DD2"/>
    <w:rsid w:val="00D11DF9"/>
    <w:rsid w:val="00D21200"/>
    <w:rsid w:val="00D365BE"/>
    <w:rsid w:val="00D61142"/>
    <w:rsid w:val="00D641EC"/>
    <w:rsid w:val="00D82404"/>
    <w:rsid w:val="00DC71A6"/>
    <w:rsid w:val="00DD05FA"/>
    <w:rsid w:val="00DD5163"/>
    <w:rsid w:val="00E409EC"/>
    <w:rsid w:val="00E46C1F"/>
    <w:rsid w:val="00E46F68"/>
    <w:rsid w:val="00E7366B"/>
    <w:rsid w:val="00E96855"/>
    <w:rsid w:val="00EB4D1B"/>
    <w:rsid w:val="00EB745C"/>
    <w:rsid w:val="00EC388C"/>
    <w:rsid w:val="00ED643E"/>
    <w:rsid w:val="00ED7C44"/>
    <w:rsid w:val="00EE1619"/>
    <w:rsid w:val="00EF5CEA"/>
    <w:rsid w:val="00EF7629"/>
    <w:rsid w:val="00F310DE"/>
    <w:rsid w:val="00F43742"/>
    <w:rsid w:val="00F9184A"/>
    <w:rsid w:val="00F9585B"/>
    <w:rsid w:val="00FC0F5D"/>
    <w:rsid w:val="00FC6D69"/>
    <w:rsid w:val="00FD3921"/>
    <w:rsid w:val="00FE0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F9836D"/>
  <w15:chartTrackingRefBased/>
  <w15:docId w15:val="{26A47721-F127-4FB7-B8D1-C6A532DC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3E3145"/>
    <w:pPr>
      <w:ind w:left="720"/>
      <w:contextualSpacing/>
    </w:pPr>
  </w:style>
  <w:style w:type="paragraph" w:styleId="TOCHeading">
    <w:name w:val="TOC Heading"/>
    <w:basedOn w:val="Heading1"/>
    <w:next w:val="Normal"/>
    <w:uiPriority w:val="39"/>
    <w:unhideWhenUsed/>
    <w:qFormat/>
    <w:rsid w:val="002F749F"/>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F749F"/>
    <w:pPr>
      <w:spacing w:after="100"/>
    </w:pPr>
  </w:style>
  <w:style w:type="paragraph" w:styleId="TOC2">
    <w:name w:val="toc 2"/>
    <w:basedOn w:val="Normal"/>
    <w:next w:val="Normal"/>
    <w:autoRedefine/>
    <w:uiPriority w:val="39"/>
    <w:unhideWhenUsed/>
    <w:rsid w:val="002F749F"/>
    <w:pPr>
      <w:spacing w:after="100"/>
      <w:ind w:left="220"/>
    </w:pPr>
  </w:style>
  <w:style w:type="table" w:styleId="TableGrid">
    <w:name w:val="Table Grid"/>
    <w:basedOn w:val="TableNormal"/>
    <w:uiPriority w:val="39"/>
    <w:rsid w:val="00271EB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86612"/>
    <w:pPr>
      <w:spacing w:after="100"/>
      <w:ind w:left="440"/>
    </w:pPr>
  </w:style>
  <w:style w:type="character" w:styleId="FootnoteReference">
    <w:name w:val="footnote reference"/>
    <w:basedOn w:val="DefaultParagraphFont"/>
    <w:uiPriority w:val="99"/>
    <w:semiHidden/>
    <w:unhideWhenUsed/>
    <w:rsid w:val="005A70B0"/>
    <w:rPr>
      <w:vertAlign w:val="superscript"/>
    </w:rPr>
  </w:style>
  <w:style w:type="character" w:styleId="HTMLCite">
    <w:name w:val="HTML Cite"/>
    <w:basedOn w:val="DefaultParagraphFont"/>
    <w:uiPriority w:val="99"/>
    <w:semiHidden/>
    <w:unhideWhenUsed/>
    <w:rsid w:val="000745A4"/>
    <w:rPr>
      <w:i/>
      <w:iCs/>
    </w:rPr>
  </w:style>
  <w:style w:type="paragraph" w:styleId="NormalWeb">
    <w:name w:val="Normal (Web)"/>
    <w:basedOn w:val="Normal"/>
    <w:uiPriority w:val="99"/>
    <w:semiHidden/>
    <w:unhideWhenUsed/>
    <w:rsid w:val="006C103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098639">
      <w:bodyDiv w:val="1"/>
      <w:marLeft w:val="0"/>
      <w:marRight w:val="0"/>
      <w:marTop w:val="0"/>
      <w:marBottom w:val="0"/>
      <w:divBdr>
        <w:top w:val="none" w:sz="0" w:space="0" w:color="auto"/>
        <w:left w:val="none" w:sz="0" w:space="0" w:color="auto"/>
        <w:bottom w:val="none" w:sz="0" w:space="0" w:color="auto"/>
        <w:right w:val="none" w:sz="0" w:space="0" w:color="auto"/>
      </w:divBdr>
    </w:div>
    <w:div w:id="1976519492">
      <w:bodyDiv w:val="1"/>
      <w:marLeft w:val="0"/>
      <w:marRight w:val="0"/>
      <w:marTop w:val="0"/>
      <w:marBottom w:val="0"/>
      <w:divBdr>
        <w:top w:val="none" w:sz="0" w:space="0" w:color="auto"/>
        <w:left w:val="none" w:sz="0" w:space="0" w:color="auto"/>
        <w:bottom w:val="none" w:sz="0" w:space="0" w:color="auto"/>
        <w:right w:val="none" w:sz="0" w:space="0" w:color="auto"/>
      </w:divBdr>
    </w:div>
    <w:div w:id="2044330938">
      <w:bodyDiv w:val="1"/>
      <w:marLeft w:val="0"/>
      <w:marRight w:val="0"/>
      <w:marTop w:val="0"/>
      <w:marBottom w:val="0"/>
      <w:divBdr>
        <w:top w:val="none" w:sz="0" w:space="0" w:color="auto"/>
        <w:left w:val="none" w:sz="0" w:space="0" w:color="auto"/>
        <w:bottom w:val="none" w:sz="0" w:space="0" w:color="auto"/>
        <w:right w:val="none" w:sz="0" w:space="0" w:color="auto"/>
      </w:divBdr>
      <w:divsChild>
        <w:div w:id="1710570900">
          <w:marLeft w:val="0"/>
          <w:marRight w:val="0"/>
          <w:marTop w:val="0"/>
          <w:marBottom w:val="0"/>
          <w:divBdr>
            <w:top w:val="none" w:sz="0" w:space="0" w:color="auto"/>
            <w:left w:val="none" w:sz="0" w:space="0" w:color="auto"/>
            <w:bottom w:val="none" w:sz="0" w:space="0" w:color="auto"/>
            <w:right w:val="none" w:sz="0" w:space="0" w:color="auto"/>
          </w:divBdr>
          <w:divsChild>
            <w:div w:id="1446193728">
              <w:marLeft w:val="0"/>
              <w:marRight w:val="0"/>
              <w:marTop w:val="0"/>
              <w:marBottom w:val="0"/>
              <w:divBdr>
                <w:top w:val="none" w:sz="0" w:space="0" w:color="auto"/>
                <w:left w:val="none" w:sz="0" w:space="0" w:color="auto"/>
                <w:bottom w:val="none" w:sz="0" w:space="0" w:color="auto"/>
                <w:right w:val="none" w:sz="0" w:space="0" w:color="auto"/>
              </w:divBdr>
              <w:divsChild>
                <w:div w:id="1561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en-us/azure/azure-resource-manager/resource-group-overvi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3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860D1-17AB-4028-A97B-330BD202F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0</TotalTime>
  <Pages>29</Pages>
  <Words>1024</Words>
  <Characters>5840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Soh</dc:creator>
  <cp:keywords/>
  <dc:description/>
  <cp:lastModifiedBy>Scott Larson</cp:lastModifiedBy>
  <cp:revision>2</cp:revision>
  <dcterms:created xsi:type="dcterms:W3CDTF">2016-11-29T22:25:00Z</dcterms:created>
  <dcterms:modified xsi:type="dcterms:W3CDTF">2016-11-29T22:25:00Z</dcterms:modified>
</cp:coreProperties>
</file>